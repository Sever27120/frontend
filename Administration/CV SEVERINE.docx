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64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49"/>
        <w:gridCol w:w="568"/>
        <w:gridCol w:w="4039"/>
        <w:gridCol w:w="426"/>
        <w:gridCol w:w="5966"/>
      </w:tblGrid>
      <w:tr w:rsidR="003D1B71" w:rsidRPr="005604BC" w14:paraId="7E423455" w14:textId="77777777" w:rsidTr="00DC66BA">
        <w:trPr>
          <w:trHeight w:val="1000"/>
        </w:trPr>
        <w:tc>
          <w:tcPr>
            <w:tcW w:w="5256" w:type="dxa"/>
            <w:gridSpan w:val="3"/>
            <w:vMerge w:val="restart"/>
            <w:tcBorders>
              <w:bottom w:val="nil"/>
            </w:tcBorders>
          </w:tcPr>
          <w:p w14:paraId="6E547243" w14:textId="4245ADD5" w:rsidR="003D1B71" w:rsidRPr="005604BC" w:rsidRDefault="00355F23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5604BC">
              <w:rPr>
                <w:rFonts w:ascii="Times New Roman" w:hAnsi="Times New Roman" w:cs="Times New Roman"/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6A9AAC8" wp14:editId="1BCA0988">
                      <wp:extent cx="2209800" cy="2286000"/>
                      <wp:effectExtent l="0" t="0" r="0" b="0"/>
                      <wp:docPr id="3" name="Ovale 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0" cy="22860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CDDD4B" w14:textId="1EE0468A" w:rsidR="00355F23" w:rsidRPr="002D51C6" w:rsidRDefault="00355F23" w:rsidP="0003701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6A9AAC8" id="Ovale 3" o:spid="_x0000_s1026" style="width:174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4ECDDD4B" w14:textId="1EE0468A" w:rsidR="00355F23" w:rsidRPr="002D51C6" w:rsidRDefault="00355F23" w:rsidP="00037013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6" w:type="dxa"/>
            <w:vMerge w:val="restart"/>
            <w:tcBorders>
              <w:bottom w:val="nil"/>
            </w:tcBorders>
          </w:tcPr>
          <w:p w14:paraId="2235431B" w14:textId="661E425B" w:rsidR="003D1B71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 w:cs="Times New Roman"/>
                <w:color w:val="0072C7" w:themeColor="accent2"/>
              </w:rPr>
            </w:pPr>
          </w:p>
          <w:p w14:paraId="17CFC032" w14:textId="77777777" w:rsidR="003522ED" w:rsidRPr="003522ED" w:rsidRDefault="003522ED" w:rsidP="00CD2916">
            <w:pPr>
              <w:ind w:right="-395"/>
            </w:pPr>
          </w:p>
          <w:p w14:paraId="439372C4" w14:textId="77777777" w:rsidR="003522ED" w:rsidRPr="003522ED" w:rsidRDefault="003522ED" w:rsidP="00CD2916">
            <w:pPr>
              <w:ind w:right="-395"/>
            </w:pPr>
          </w:p>
          <w:p w14:paraId="3830D2FE" w14:textId="77777777" w:rsidR="003522ED" w:rsidRPr="003522ED" w:rsidRDefault="003522ED" w:rsidP="00CD2916">
            <w:pPr>
              <w:ind w:right="-395"/>
            </w:pPr>
          </w:p>
          <w:p w14:paraId="62AB0E35" w14:textId="6407DC26" w:rsidR="003522ED" w:rsidRPr="003522ED" w:rsidRDefault="003522ED" w:rsidP="00CD2916">
            <w:pPr>
              <w:ind w:right="-395"/>
            </w:pPr>
          </w:p>
          <w:p w14:paraId="3B52E82B" w14:textId="02A1820F" w:rsidR="003522ED" w:rsidRPr="003522ED" w:rsidRDefault="003522ED" w:rsidP="00CD2916">
            <w:pPr>
              <w:ind w:left="1162" w:right="-395"/>
            </w:pPr>
          </w:p>
          <w:p w14:paraId="0B5C6098" w14:textId="78BED492" w:rsidR="00921663" w:rsidRPr="005604BC" w:rsidRDefault="00921663" w:rsidP="00CD2916">
            <w:pPr>
              <w:pStyle w:val="Listepuces"/>
              <w:numPr>
                <w:ilvl w:val="0"/>
                <w:numId w:val="0"/>
              </w:numPr>
              <w:ind w:left="27" w:right="-395" w:hanging="419"/>
            </w:pPr>
          </w:p>
          <w:p w14:paraId="08C62688" w14:textId="15F3E094" w:rsidR="003522ED" w:rsidRPr="003522ED" w:rsidRDefault="003522ED" w:rsidP="00CD2916">
            <w:pPr>
              <w:ind w:right="-395"/>
            </w:pPr>
          </w:p>
          <w:p w14:paraId="64EF9F3D" w14:textId="77777777" w:rsidR="003522ED" w:rsidRPr="00DC66BA" w:rsidRDefault="003522ED" w:rsidP="00CD2916">
            <w:pPr>
              <w:ind w:right="-395"/>
              <w:rPr>
                <w:b/>
                <w:bCs/>
              </w:rPr>
            </w:pPr>
          </w:p>
          <w:p w14:paraId="03FC385C" w14:textId="77777777" w:rsidR="003522ED" w:rsidRPr="003522ED" w:rsidRDefault="003522ED" w:rsidP="00CD2916">
            <w:pPr>
              <w:ind w:right="-395"/>
            </w:pPr>
          </w:p>
          <w:p w14:paraId="7FD895C2" w14:textId="77777777" w:rsidR="003522ED" w:rsidRDefault="003522ED" w:rsidP="00CD2916">
            <w:pPr>
              <w:ind w:right="-395"/>
              <w:rPr>
                <w:rFonts w:ascii="Times New Roman" w:hAnsi="Times New Roman" w:cs="Times New Roman"/>
                <w:color w:val="0072C7" w:themeColor="accent2"/>
                <w:sz w:val="20"/>
                <w:szCs w:val="20"/>
              </w:rPr>
            </w:pPr>
          </w:p>
          <w:p w14:paraId="14BAB301" w14:textId="77777777" w:rsidR="003522ED" w:rsidRDefault="003522ED" w:rsidP="00CD2916">
            <w:pPr>
              <w:ind w:left="993" w:right="-395"/>
            </w:pPr>
            <w:r>
              <w:t xml:space="preserve">     COMPÉTENCE </w:t>
            </w:r>
          </w:p>
          <w:p w14:paraId="02F910B1" w14:textId="77777777" w:rsidR="00ED64E4" w:rsidRDefault="00ED64E4" w:rsidP="00CD2916">
            <w:pPr>
              <w:ind w:right="-395"/>
            </w:pPr>
          </w:p>
          <w:p w14:paraId="38B06CC0" w14:textId="2E18BD6D" w:rsidR="00ED64E4" w:rsidRPr="00ED64E4" w:rsidRDefault="00CC7014" w:rsidP="00CD2916">
            <w:pPr>
              <w:ind w:left="1725" w:right="-395" w:hanging="1275"/>
            </w:pPr>
            <w:r>
              <w:t xml:space="preserve">   </w:t>
            </w:r>
            <w:r w:rsidR="00ED64E4">
              <w:t xml:space="preserve">                                           </w:t>
            </w:r>
          </w:p>
        </w:tc>
        <w:tc>
          <w:tcPr>
            <w:tcW w:w="5966" w:type="dxa"/>
            <w:tcBorders>
              <w:bottom w:val="nil"/>
            </w:tcBorders>
          </w:tcPr>
          <w:p w14:paraId="6348E33B" w14:textId="6A20D2BC" w:rsidR="003D1B71" w:rsidRPr="005604BC" w:rsidRDefault="00355F23" w:rsidP="00AD7ADC">
            <w:pPr>
              <w:pStyle w:val="Titre"/>
              <w:ind w:left="2577" w:right="602" w:hanging="2527"/>
            </w:pPr>
            <w:r>
              <w:t>PHILIPPE SÉVERINE</w:t>
            </w:r>
          </w:p>
        </w:tc>
      </w:tr>
      <w:tr w:rsidR="003D1B71" w:rsidRPr="005604BC" w14:paraId="5309A14F" w14:textId="77777777" w:rsidTr="00DC66BA">
        <w:trPr>
          <w:trHeight w:val="752"/>
        </w:trPr>
        <w:tc>
          <w:tcPr>
            <w:tcW w:w="5256" w:type="dxa"/>
            <w:gridSpan w:val="3"/>
            <w:vMerge/>
            <w:tcBorders>
              <w:bottom w:val="nil"/>
            </w:tcBorders>
          </w:tcPr>
          <w:p w14:paraId="4CDEA248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6" w:type="dxa"/>
            <w:vMerge/>
            <w:tcBorders>
              <w:bottom w:val="nil"/>
            </w:tcBorders>
          </w:tcPr>
          <w:p w14:paraId="1404724F" w14:textId="77777777" w:rsidR="003D1B71" w:rsidRPr="005604BC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 w:val="restart"/>
            <w:tcBorders>
              <w:bottom w:val="nil"/>
            </w:tcBorders>
            <w:vAlign w:val="bottom"/>
          </w:tcPr>
          <w:p w14:paraId="5F6F7C8A" w14:textId="1C9577A5" w:rsidR="003D1B71" w:rsidRPr="005604BC" w:rsidRDefault="002D453B" w:rsidP="009D74A7">
            <w:pPr>
              <w:ind w:left="-392"/>
              <w:rPr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365760" distB="365760" distL="365760" distR="365760" simplePos="0" relativeHeight="251663360" behindDoc="0" locked="0" layoutInCell="1" allowOverlap="1" wp14:anchorId="14BD80CF" wp14:editId="6C24FC70">
                      <wp:simplePos x="0" y="0"/>
                      <wp:positionH relativeFrom="margin">
                        <wp:posOffset>-73025</wp:posOffset>
                      </wp:positionH>
                      <wp:positionV relativeFrom="margin">
                        <wp:posOffset>180975</wp:posOffset>
                      </wp:positionV>
                      <wp:extent cx="3171825" cy="6467475"/>
                      <wp:effectExtent l="0" t="0" r="9525" b="9525"/>
                      <wp:wrapSquare wrapText="bothSides"/>
                      <wp:docPr id="137" name="Zone de text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71825" cy="6467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87E1A" w14:textId="26798E86" w:rsidR="00CD2916" w:rsidRPr="005F423D" w:rsidRDefault="00CD2916">
                                  <w:pPr>
                                    <w:pStyle w:val="En-ttedetabledesmatires"/>
                                    <w:spacing w:before="40" w:after="40"/>
                                    <w:rPr>
                                      <w:color w:val="0070C0"/>
                                    </w:rPr>
                                  </w:pPr>
                                  <w:r w:rsidRPr="005F423D">
                                    <w:rPr>
                                      <w:color w:val="0070C0"/>
                                    </w:rPr>
                                    <w:t>COMPÉTENCES</w:t>
                                  </w:r>
                                </w:p>
                                <w:p w14:paraId="3A144924" w14:textId="77777777" w:rsidR="00CD2916" w:rsidRDefault="00CD2916" w:rsidP="00CD2916"/>
                                <w:p w14:paraId="1DCC6689" w14:textId="67731A1A" w:rsidR="00986796" w:rsidRDefault="00CD291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986796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Responsable de caisse d’une équipe</w:t>
                                  </w:r>
                                </w:p>
                                <w:p w14:paraId="0871542A" w14:textId="79A45BEE" w:rsidR="00986796" w:rsidRDefault="0098679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3067B9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Gestion d’un rayon</w:t>
                                  </w:r>
                                </w:p>
                                <w:p w14:paraId="71F846BD" w14:textId="061FF8FD" w:rsidR="003067B9" w:rsidRDefault="003067B9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C17270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Réceptionniste téléphonique</w:t>
                                  </w:r>
                                </w:p>
                                <w:p w14:paraId="6FF8D467" w14:textId="682DF339" w:rsidR="00C17270" w:rsidRDefault="00C17270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B0159D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Gestion de l’accueil </w:t>
                                  </w:r>
                                </w:p>
                                <w:p w14:paraId="7EC9399D" w14:textId="77777777" w:rsidR="005F423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0618BAAB" w14:textId="0458CAA1" w:rsidR="005F423D" w:rsidRPr="00F4116D" w:rsidRDefault="005F423D" w:rsidP="00CD2916">
                                  <w:pPr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 xml:space="preserve">EXPÉRIENCE PROFESSIONNELLE </w:t>
                                  </w:r>
                                </w:p>
                                <w:p w14:paraId="258A3C67" w14:textId="77777777" w:rsidR="00B0159D" w:rsidRDefault="00B0159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FB29D0E" w14:textId="3029B62A" w:rsidR="00B0159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="00FC2091" w:rsidRP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CARREFOUR MARKET </w:t>
                                  </w:r>
                                  <w:r w:rsid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DE PACY SUR EURE </w:t>
                                  </w:r>
                                </w:p>
                                <w:p w14:paraId="7CEC980C" w14:textId="0015B0E2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   Pendant 10 ans.</w:t>
                                  </w:r>
                                </w:p>
                                <w:p w14:paraId="4FDD01B2" w14:textId="31E35D75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D0D6363" w14:textId="77777777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46BD47B" w14:textId="7A8531DC" w:rsidR="00BA3173" w:rsidRDefault="00F4116D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FORMATIONS</w:t>
                                  </w:r>
                                </w:p>
                                <w:p w14:paraId="3027025C" w14:textId="77777777" w:rsidR="00DD0CD8" w:rsidRDefault="00DD0CD8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9FD117F" w14:textId="2A78AD48" w:rsidR="00F4116D" w:rsidRDefault="00DD0CD8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bookmarkStart w:id="0" w:name="_GoBack"/>
                                  <w:bookmarkEnd w:id="0"/>
                                  <w:r w:rsidR="009536BF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BEP métiers de comptabilité juin 2008</w:t>
                                  </w:r>
                                </w:p>
                                <w:p w14:paraId="0DBEEE80" w14:textId="43F88697" w:rsidR="009536BF" w:rsidRDefault="009536BF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  <w:r w:rsidR="00DA006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BAC PRO de Comptabilité juin 2010</w:t>
                                  </w:r>
                                </w:p>
                                <w:p w14:paraId="0E97C1F1" w14:textId="2DE7DE1D" w:rsidR="00DA0061" w:rsidRDefault="00DA006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BTS Comptabilité </w:t>
                                  </w:r>
                                  <w:r w:rsidR="007A14CC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Gestion et Organisation juin </w:t>
                                  </w:r>
                                  <w:r w:rsidR="00B423E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  </w:t>
                                  </w:r>
                                </w:p>
                                <w:p w14:paraId="2432BA84" w14:textId="200DCDDC" w:rsidR="002626C1" w:rsidRDefault="00B423E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2012</w:t>
                                  </w:r>
                                </w:p>
                                <w:p w14:paraId="5DA60485" w14:textId="77777777" w:rsidR="00DD0CD8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AFPA Évreux Développeur web et web mobile</w:t>
                                  </w:r>
                                </w:p>
                                <w:p w14:paraId="45084AFE" w14:textId="77777777" w:rsidR="00DD0CD8" w:rsidRPr="002626C1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Février 2023 à Septembre 2023.</w:t>
                                  </w:r>
                                </w:p>
                                <w:p w14:paraId="4C9F2572" w14:textId="77777777" w:rsidR="002D453B" w:rsidRDefault="002D453B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1246F2" w14:textId="2606759B" w:rsidR="002626C1" w:rsidRPr="0019500F" w:rsidRDefault="002626C1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DOMAINES TECHNIQUES</w:t>
                                  </w:r>
                                </w:p>
                                <w:p w14:paraId="60DA7274" w14:textId="3765C05B" w:rsidR="002626C1" w:rsidRDefault="002626C1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913255" w14:textId="64585C92" w:rsidR="002626C1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Front</w:t>
                                  </w:r>
                                  <w:r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 xml:space="preserve"> </w:t>
                                  </w: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End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 :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</w:t>
                                  </w:r>
                                  <w:r w:rsidRPr="0019500F"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Back End :</w:t>
                                  </w:r>
                                </w:p>
                                <w:p w14:paraId="60D114B0" w14:textId="12BA8DAD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HTML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</w:t>
                                  </w:r>
                                  <w:proofErr w:type="spell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Methodologie</w:t>
                                  </w:r>
                                  <w:proofErr w:type="spellEnd"/>
                                  <w:proofErr w:type="gram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 :MERISE</w:t>
                                  </w:r>
                                  <w:proofErr w:type="gram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</w:t>
                                  </w:r>
                                </w:p>
                                <w:p w14:paraId="72665E30" w14:textId="0EA0AD11" w:rsidR="00BC7D60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CSS</w:t>
                                  </w:r>
                                  <w:proofErr w:type="gramStart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 :-</w:t>
                                  </w:r>
                                  <w:proofErr w:type="spellStart"/>
                                  <w:proofErr w:type="gramEnd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Bootstrap</w:t>
                                  </w:r>
                                  <w:proofErr w:type="spell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MySQL</w:t>
                                  </w:r>
                                </w:p>
                                <w:p w14:paraId="5DCF6358" w14:textId="453AB8BF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</w:t>
                                  </w:r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-SCSS/SASS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Mogo</w:t>
                                  </w:r>
                                  <w:proofErr w:type="spellEnd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DP</w:t>
                                  </w:r>
                                </w:p>
                                <w:p w14:paraId="16B2DFB6" w14:textId="6C615254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JavaScript           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PHP</w:t>
                                  </w:r>
                                </w:p>
                                <w:p w14:paraId="77B854A9" w14:textId="5AAC28FC" w:rsidR="0019500F" w:rsidRPr="00DD0CD8" w:rsidRDefault="0019500F" w:rsidP="00CE6207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VueJs</w:t>
                                  </w:r>
                                  <w:proofErr w:type="spell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Symfony</w:t>
                                  </w:r>
                                  <w:proofErr w:type="spellEnd"/>
                                </w:p>
                                <w:p w14:paraId="09925615" w14:textId="6C780950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Maquettage     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Wordpress</w:t>
                                  </w:r>
                                  <w:proofErr w:type="spellEnd"/>
                                </w:p>
                                <w:p w14:paraId="01543F98" w14:textId="26E9A552" w:rsidR="0019500F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Git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     </w:t>
                                  </w:r>
                                </w:p>
                                <w:p w14:paraId="4B01D2AE" w14:textId="77777777" w:rsidR="002626C1" w:rsidRDefault="002626C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60A07D5" w14:textId="77777777" w:rsidR="007A14CC" w:rsidRDefault="007A14CC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F3EF460" w14:textId="13DF7EF1" w:rsidR="00155E80" w:rsidRPr="00155E80" w:rsidRDefault="00155E80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11193C8" w14:textId="0F6D414C" w:rsidR="00B07FC3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403DFA0" w14:textId="77777777" w:rsidR="00B07FC3" w:rsidRPr="00EF084F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BD80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37" o:spid="_x0000_s1027" type="#_x0000_t202" style="position:absolute;left:0;text-align:left;margin-left:-5.75pt;margin-top:14.25pt;width:249.75pt;height:509.25pt;z-index:251663360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" filled="f" stroked="f" strokeweight=".5pt">
                      <v:textbox inset="0,0,0,0">
                        <w:txbxContent>
                          <w:p w14:paraId="22F87E1A" w14:textId="26798E86" w:rsidR="00CD2916" w:rsidRPr="005F423D" w:rsidRDefault="00CD2916">
                            <w:pPr>
                              <w:pStyle w:val="En-ttedetabledesmatires"/>
                              <w:spacing w:before="40" w:after="40"/>
                              <w:rPr>
                                <w:color w:val="0070C0"/>
                              </w:rPr>
                            </w:pPr>
                            <w:r w:rsidRPr="005F423D">
                              <w:rPr>
                                <w:color w:val="0070C0"/>
                              </w:rPr>
                              <w:t>COMPÉTENCES</w:t>
                            </w:r>
                          </w:p>
                          <w:p w14:paraId="3A144924" w14:textId="77777777" w:rsidR="00CD2916" w:rsidRDefault="00CD2916" w:rsidP="00CD2916"/>
                          <w:p w14:paraId="1DCC6689" w14:textId="67731A1A" w:rsidR="00986796" w:rsidRDefault="00CD291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986796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Responsable de caisse d’une équipe</w:t>
                            </w:r>
                          </w:p>
                          <w:p w14:paraId="0871542A" w14:textId="79A45BEE" w:rsidR="00986796" w:rsidRDefault="0098679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3067B9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Gestion d’un rayon</w:t>
                            </w:r>
                          </w:p>
                          <w:p w14:paraId="71F846BD" w14:textId="061FF8FD" w:rsidR="003067B9" w:rsidRDefault="003067B9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C17270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Réceptionniste téléphonique</w:t>
                            </w:r>
                          </w:p>
                          <w:p w14:paraId="6FF8D467" w14:textId="682DF339" w:rsidR="00C17270" w:rsidRDefault="00C17270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B0159D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Gestion de l’accueil </w:t>
                            </w:r>
                          </w:p>
                          <w:p w14:paraId="7EC9399D" w14:textId="77777777" w:rsidR="005F423D" w:rsidRDefault="005F423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0618BAAB" w14:textId="0458CAA1" w:rsidR="005F423D" w:rsidRPr="00F4116D" w:rsidRDefault="005F423D" w:rsidP="00CD2916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F4116D">
                              <w:rPr>
                                <w:color w:val="0070C0"/>
                                <w:sz w:val="32"/>
                                <w:szCs w:val="32"/>
                              </w:rPr>
                              <w:t xml:space="preserve">EXPÉRIENCE PROFESSIONNELLE </w:t>
                            </w:r>
                          </w:p>
                          <w:p w14:paraId="258A3C67" w14:textId="77777777" w:rsidR="00B0159D" w:rsidRDefault="00B0159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6FB29D0E" w14:textId="3029B62A" w:rsidR="00B0159D" w:rsidRDefault="005F423D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FC2091" w:rsidRP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CARREFOUR MARKET </w:t>
                            </w:r>
                            <w:r w:rsid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DE PACY SUR EURE </w:t>
                            </w:r>
                          </w:p>
                          <w:p w14:paraId="7CEC980C" w14:textId="0015B0E2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Pendant 10 ans.</w:t>
                            </w:r>
                          </w:p>
                          <w:p w14:paraId="4FDD01B2" w14:textId="31E35D75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4D0D6363" w14:textId="77777777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46BD47B" w14:textId="7A8531DC" w:rsidR="00BA3173" w:rsidRDefault="00F4116D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F4116D">
                              <w:rPr>
                                <w:color w:val="0070C0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  <w:p w14:paraId="3027025C" w14:textId="77777777" w:rsidR="00DD0CD8" w:rsidRDefault="00DD0CD8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14:paraId="69FD117F" w14:textId="2A78AD48" w:rsidR="00F4116D" w:rsidRDefault="00DD0CD8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bookmarkStart w:id="1" w:name="_GoBack"/>
                            <w:bookmarkEnd w:id="1"/>
                            <w:r w:rsidR="009536B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BEP métiers de comptabilité juin 2008</w:t>
                            </w:r>
                          </w:p>
                          <w:p w14:paraId="0DBEEE80" w14:textId="43F88697" w:rsidR="009536BF" w:rsidRDefault="009536BF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DA006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BAC PRO de Comptabilité juin 2010</w:t>
                            </w:r>
                          </w:p>
                          <w:p w14:paraId="0E97C1F1" w14:textId="2DE7DE1D" w:rsidR="00DA0061" w:rsidRDefault="00DA006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BTS Comptabilité </w:t>
                            </w:r>
                            <w:r w:rsidR="007A14C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Gestion et Organisation juin </w:t>
                            </w:r>
                            <w:r w:rsidR="00B423E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2432BA84" w14:textId="200DCDDC" w:rsidR="002626C1" w:rsidRDefault="00B423E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2012</w:t>
                            </w:r>
                          </w:p>
                          <w:p w14:paraId="5DA60485" w14:textId="77777777" w:rsidR="00DD0CD8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AFPA Évreux Développeur web et web mobile</w:t>
                            </w:r>
                          </w:p>
                          <w:p w14:paraId="45084AFE" w14:textId="77777777" w:rsidR="00DD0CD8" w:rsidRPr="002626C1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Février 2023 à Septembre 2023.</w:t>
                            </w:r>
                          </w:p>
                          <w:p w14:paraId="4C9F2572" w14:textId="77777777" w:rsidR="002D453B" w:rsidRDefault="002D453B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701246F2" w14:textId="2606759B" w:rsidR="002626C1" w:rsidRPr="0019500F" w:rsidRDefault="002626C1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19500F">
                              <w:rPr>
                                <w:color w:val="0070C0"/>
                                <w:sz w:val="28"/>
                                <w:szCs w:val="28"/>
                              </w:rPr>
                              <w:t>DOMAINES TECHNIQUES</w:t>
                            </w:r>
                          </w:p>
                          <w:p w14:paraId="60DA7274" w14:textId="3765C05B" w:rsidR="002626C1" w:rsidRDefault="002626C1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55913255" w14:textId="64585C92" w:rsidR="002626C1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Front</w:t>
                            </w:r>
                            <w:r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End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 :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r w:rsidRPr="0019500F"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Back End :</w:t>
                            </w:r>
                          </w:p>
                          <w:p w14:paraId="60D114B0" w14:textId="12BA8DAD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HTML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Methodologie</w:t>
                            </w:r>
                            <w:proofErr w:type="spellEnd"/>
                            <w:proofErr w:type="gram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 :MERISE</w:t>
                            </w:r>
                            <w:proofErr w:type="gram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</w:p>
                          <w:p w14:paraId="72665E30" w14:textId="0EA0AD11" w:rsidR="00BC7D60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>CSS</w:t>
                            </w:r>
                            <w:proofErr w:type="gramStart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 :-</w:t>
                            </w:r>
                            <w:proofErr w:type="spellStart"/>
                            <w:proofErr w:type="gramEnd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Bootstrap</w:t>
                            </w:r>
                            <w:proofErr w:type="spell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 w14:paraId="5DCF6358" w14:textId="453AB8BF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-SCSS/SASS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Mogo</w:t>
                            </w:r>
                            <w:proofErr w:type="spellEnd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DP</w:t>
                            </w:r>
                          </w:p>
                          <w:p w14:paraId="16B2DFB6" w14:textId="6C615254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JavaScript           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PHP</w:t>
                            </w:r>
                          </w:p>
                          <w:p w14:paraId="77B854A9" w14:textId="5AAC28FC" w:rsidR="0019500F" w:rsidRPr="00DD0CD8" w:rsidRDefault="0019500F" w:rsidP="00CE62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VueJs</w:t>
                            </w:r>
                            <w:proofErr w:type="spell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Symfony</w:t>
                            </w:r>
                            <w:proofErr w:type="spellEnd"/>
                          </w:p>
                          <w:p w14:paraId="09925615" w14:textId="6C780950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Maquettage     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</w:p>
                          <w:p w14:paraId="01543F98" w14:textId="26E9A552" w:rsidR="0019500F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Git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     </w:t>
                            </w:r>
                          </w:p>
                          <w:p w14:paraId="4B01D2AE" w14:textId="77777777" w:rsidR="002626C1" w:rsidRDefault="002626C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60A07D5" w14:textId="77777777" w:rsidR="007A14CC" w:rsidRDefault="007A14CC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F3EF460" w14:textId="13DF7EF1" w:rsidR="00155E80" w:rsidRPr="00155E80" w:rsidRDefault="00155E80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11193C8" w14:textId="0F6D414C" w:rsidR="00B07FC3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403DFA0" w14:textId="77777777" w:rsidR="00B07FC3" w:rsidRPr="00EF084F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B90369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78C0B5A" wp14:editId="4C5DC46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-5303520</wp:posOffset>
                      </wp:positionV>
                      <wp:extent cx="3162300" cy="5495290"/>
                      <wp:effectExtent l="0" t="0" r="0" b="5715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5495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7D568C" w14:textId="0CE6F790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0369"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COMPÉTENCE</w:t>
                                  </w:r>
                                </w:p>
                                <w:p w14:paraId="2AF7794A" w14:textId="77777777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3613D3E2" w14:textId="409AC176" w:rsidR="00BB393E" w:rsidRPr="00074C50" w:rsidRDefault="00BB393E" w:rsidP="00074C50">
                                  <w:pPr>
                                    <w:ind w:left="720" w:hanging="360"/>
                                    <w:rPr>
                                      <w:b/>
                                      <w:noProof/>
                                      <w:color w:val="262626" w:themeColor="text1" w:themeTint="D9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78C0B5A" id="Zone de texte 1" o:spid="_x0000_s1028" type="#_x0000_t202" style="position:absolute;left:0;text-align:left;margin-left:4.55pt;margin-top:-417.6pt;width:249pt;height:432.7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" filled="f" stroked="f">
                      <v:textbox style="mso-fit-shape-to-text:t">
                        <w:txbxContent>
                          <w:p w14:paraId="0C7D568C" w14:textId="0CE6F790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0369"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COMPÉTENCE</w:t>
                            </w:r>
                          </w:p>
                          <w:p w14:paraId="2AF7794A" w14:textId="77777777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13D3E2" w14:textId="409AC176" w:rsidR="00BB393E" w:rsidRPr="00074C50" w:rsidRDefault="00BB393E" w:rsidP="00074C50">
                            <w:pPr>
                              <w:ind w:left="720" w:hanging="360"/>
                              <w:rPr>
                                <w:b/>
                                <w:noProof/>
                                <w:color w:val="262626" w:themeColor="text1" w:themeTint="D9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12B49" w:rsidRPr="005604BC" w14:paraId="693D53DE" w14:textId="77777777" w:rsidTr="00DC66BA">
        <w:trPr>
          <w:trHeight w:val="551"/>
        </w:trPr>
        <w:tc>
          <w:tcPr>
            <w:tcW w:w="649" w:type="dxa"/>
          </w:tcPr>
          <w:p w14:paraId="337E321C" w14:textId="77777777" w:rsidR="00212B49" w:rsidRPr="005604BC" w:rsidRDefault="00212B49" w:rsidP="00AD7ADC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4CAD8335" w14:textId="27652990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11B32FE7" w14:textId="5F876C49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44DD0406" w14:textId="77777777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1C3380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6EA3AF2E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7DAED4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573D724B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7501285A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6A30C337" w14:textId="75D19B31" w:rsidR="00ED64E4" w:rsidRDefault="00AA449D" w:rsidP="001442F8">
            <w:pPr>
              <w:spacing w:before="2" w:line="235" w:lineRule="auto"/>
              <w:ind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Après</w:t>
            </w:r>
            <w:r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avoir</w:t>
            </w:r>
            <w:r w:rsidRPr="00BE0591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exercé</w:t>
            </w:r>
            <w:r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ans le commerce entend</w:t>
            </w:r>
          </w:p>
          <w:p w14:paraId="4B27F3B6" w14:textId="104C111F" w:rsidR="00AA449D" w:rsidRPr="00BE0591" w:rsidRDefault="00C546E9" w:rsidP="00AD7ADC">
            <w:pPr>
              <w:spacing w:before="2" w:line="235" w:lineRule="auto"/>
              <w:ind w:left="-45"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i/>
                <w:iCs/>
                <w:sz w:val="18"/>
                <w:szCs w:val="18"/>
              </w:rPr>
              <w:t>que</w:t>
            </w:r>
            <w:proofErr w:type="gramEnd"/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caiss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ière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pendant 8 ans puis responsable de caisse</w:t>
            </w:r>
            <w:r w:rsidR="00ED64E4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ainsi que la gestion d’un rayon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pendant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2 ans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, j’ai</w:t>
            </w:r>
            <w:r w:rsidR="00AA449D" w:rsidRPr="00BE0591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="00A74A55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="003556A0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choisi</w:t>
            </w:r>
            <w:r w:rsidR="003556A0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3556A0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de</w:t>
            </w:r>
            <w:r w:rsidR="00AA449D" w:rsidRPr="00BE0591">
              <w:rPr>
                <w:rFonts w:ascii="Arial" w:hAnsi="Arial" w:cs="Arial"/>
                <w:i/>
                <w:iCs/>
                <w:spacing w:val="-2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m’investir</w:t>
            </w:r>
            <w:r w:rsidR="00AA449D"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="00AD7ADC">
              <w:rPr>
                <w:rFonts w:ascii="Arial" w:hAnsi="Arial" w:cs="Arial"/>
                <w:i/>
                <w:iCs/>
                <w:spacing w:val="47"/>
                <w:sz w:val="18"/>
                <w:szCs w:val="18"/>
              </w:rPr>
              <w:t>à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100</w:t>
            </w:r>
            <w:r w:rsidR="00AA449D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%</w:t>
            </w:r>
            <w:r w:rsidR="00AA449D"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dans l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e développement web</w:t>
            </w:r>
            <w:r w:rsidR="00AA449D" w:rsidRPr="00BE0591">
              <w:rPr>
                <w:rFonts w:ascii="Arial" w:hAnsi="Arial" w:cs="Arial"/>
                <w:i/>
                <w:iCs/>
                <w:spacing w:val="3"/>
                <w:sz w:val="18"/>
                <w:szCs w:val="18"/>
              </w:rPr>
              <w:t>.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Mes</w:t>
            </w:r>
            <w:r w:rsidR="00AA449D" w:rsidRPr="00BE0591">
              <w:rPr>
                <w:rFonts w:ascii="Arial" w:hAnsi="Arial" w:cs="Arial"/>
                <w:i/>
                <w:iCs/>
                <w:spacing w:val="-7"/>
                <w:sz w:val="18"/>
                <w:szCs w:val="18"/>
              </w:rPr>
              <w:t xml:space="preserve">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capacités</w:t>
            </w:r>
            <w:r w:rsidR="00AA449D" w:rsidRPr="00BE0591">
              <w:rPr>
                <w:rFonts w:ascii="Arial" w:hAnsi="Arial" w:cs="Arial"/>
                <w:i/>
                <w:iCs/>
                <w:spacing w:val="-4"/>
                <w:sz w:val="18"/>
                <w:szCs w:val="18"/>
              </w:rPr>
              <w:t xml:space="preserve">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création et communication (relation client</w:t>
            </w:r>
            <w:r w:rsidR="00AA449D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, se</w:t>
            </w:r>
            <w:r w:rsidR="00AA449D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mettre au défi) 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ainsi que d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’instinct d’écoute</w:t>
            </w:r>
            <w:r w:rsidR="00AA449D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seront des atouts </w:t>
            </w:r>
            <w:r w:rsidR="00AA449D">
              <w:rPr>
                <w:rFonts w:ascii="Arial" w:hAnsi="Arial" w:cs="Arial"/>
                <w:i/>
                <w:iCs/>
                <w:sz w:val="18"/>
                <w:szCs w:val="18"/>
              </w:rPr>
              <w:t>pour satisfaire les demandes qui me seront demander.</w:t>
            </w:r>
          </w:p>
          <w:p w14:paraId="0B5530EB" w14:textId="77777777" w:rsidR="00212B49" w:rsidRPr="005604BC" w:rsidRDefault="00212B49" w:rsidP="00AD7ADC">
            <w:pPr>
              <w:spacing w:before="2" w:line="235" w:lineRule="auto"/>
              <w:ind w:left="174"/>
              <w:rPr>
                <w:color w:val="0072C7" w:themeColor="accent2"/>
              </w:rPr>
            </w:pPr>
          </w:p>
        </w:tc>
        <w:tc>
          <w:tcPr>
            <w:tcW w:w="426" w:type="dxa"/>
            <w:vMerge/>
          </w:tcPr>
          <w:p w14:paraId="5E426B8E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5250BAA" w14:textId="77777777" w:rsidR="00212B49" w:rsidRPr="005604BC" w:rsidRDefault="00212B49" w:rsidP="00212B49"/>
        </w:tc>
      </w:tr>
      <w:tr w:rsidR="00212B49" w:rsidRPr="005604BC" w14:paraId="3F415563" w14:textId="77777777" w:rsidTr="00DC66BA">
        <w:trPr>
          <w:trHeight w:val="256"/>
        </w:trPr>
        <w:tc>
          <w:tcPr>
            <w:tcW w:w="649" w:type="dxa"/>
          </w:tcPr>
          <w:p w14:paraId="70C7670D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CC96425" w14:textId="77777777" w:rsidR="00212B49" w:rsidRPr="005604BC" w:rsidRDefault="00212B49" w:rsidP="00212B49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385BBF75" wp14:editId="32CCC199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BA7E14D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eCXTmWEHgFCMeymxzLrhxLCDwL&#10;ZO28mxzLrhxLCDwLZO28mxzLrhxLCDwLJIqzmxzLrhxLCDwLJIqz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Yd&#10;SiWxPCHwLFAkmhzLDqUiFphIVI5lNzmWHUpFLDCRqBzLbnIsu3IsIbDegnIsu8mx7FAquQ9MjmVX&#10;jiUEXhM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iK5TA5lkM5&#10;lhB4FsiK5TA5lkM5lhB4Fsja+TA5lkM5lhB4Fsja+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513B42F" w14:textId="0E029B91" w:rsidR="00212B49" w:rsidRPr="005604BC" w:rsidRDefault="00212B49" w:rsidP="00212B49">
            <w:pPr>
              <w:pStyle w:val="Informations"/>
            </w:pPr>
            <w:r>
              <w:t>7 rue de la haute futaie</w:t>
            </w:r>
          </w:p>
          <w:p w14:paraId="1FF459A0" w14:textId="50BEDFA7" w:rsidR="00212B49" w:rsidRPr="005604BC" w:rsidRDefault="001442F8" w:rsidP="00212B49">
            <w:pPr>
              <w:pStyle w:val="Informations"/>
            </w:pPr>
            <w:r>
              <w:t>27120 PACY SUR EURE</w:t>
            </w:r>
          </w:p>
        </w:tc>
        <w:tc>
          <w:tcPr>
            <w:tcW w:w="426" w:type="dxa"/>
            <w:vMerge/>
          </w:tcPr>
          <w:p w14:paraId="7C1F0DD6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4E62CC38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0C783C82" w14:textId="77777777" w:rsidTr="00DC66BA">
        <w:trPr>
          <w:trHeight w:val="85"/>
        </w:trPr>
        <w:tc>
          <w:tcPr>
            <w:tcW w:w="649" w:type="dxa"/>
          </w:tcPr>
          <w:p w14:paraId="4875970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622F95C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691A98A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D22007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1F4514D7" w14:textId="77777777" w:rsidTr="00DC66BA">
        <w:trPr>
          <w:trHeight w:val="295"/>
        </w:trPr>
        <w:tc>
          <w:tcPr>
            <w:tcW w:w="649" w:type="dxa"/>
          </w:tcPr>
          <w:p w14:paraId="7BB5FCF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FB5D930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42BD91B" wp14:editId="5134C86F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8161A9E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xa4NcNAAAbw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E59B0EC" w14:textId="1A35983F" w:rsidR="00212B49" w:rsidRPr="005604BC" w:rsidRDefault="00212B49" w:rsidP="00212B49">
            <w:pPr>
              <w:pStyle w:val="Informations"/>
            </w:pPr>
            <w:r>
              <w:t>06 41 70 47 08</w:t>
            </w:r>
          </w:p>
        </w:tc>
        <w:tc>
          <w:tcPr>
            <w:tcW w:w="426" w:type="dxa"/>
            <w:vMerge/>
          </w:tcPr>
          <w:p w14:paraId="61E52732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F1DA4B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62468D9" w14:textId="77777777" w:rsidTr="00DC66BA">
        <w:trPr>
          <w:trHeight w:val="85"/>
        </w:trPr>
        <w:tc>
          <w:tcPr>
            <w:tcW w:w="649" w:type="dxa"/>
          </w:tcPr>
          <w:p w14:paraId="383D487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22118DDE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167C3D91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75294D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55935558" w14:textId="77777777" w:rsidTr="00DC66BA">
        <w:trPr>
          <w:trHeight w:val="299"/>
        </w:trPr>
        <w:tc>
          <w:tcPr>
            <w:tcW w:w="649" w:type="dxa"/>
          </w:tcPr>
          <w:p w14:paraId="6DD732E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3C7F139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0FA2C41" wp14:editId="4880A2F6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487FD31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J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B4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XEKyBBPZSYZFC2QRCMHQCwVSR6S5r+ORpMOWpGD63GEV5bK&#10;7fA0aaQ4MpE9np5pJaQSUeBaz0xK6ITf3VWXVkHYDTcSWPaMolYm8DC53DAm/ZTkZ+ryCCuTFEpc&#10;xWWCGiKCvcPkchqbXNK28SnEhqhi25gctuBAopYD7Ot1sViniSq04a1LQTV5ofjCXWaFIWLHDhah&#10;q19aCjCELmbWNMgbPIIeZjaJoZjHLt3UEFVE6cj6d0yXyQxFSLlgaIgwQ0gYdtWlJQAH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Ru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N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FdD17zIAAML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587E11EA" w14:textId="7B649CCC" w:rsidR="00212B49" w:rsidRDefault="005554DB" w:rsidP="00212B49">
            <w:pPr>
              <w:pStyle w:val="Informations"/>
            </w:pPr>
            <w:proofErr w:type="gramStart"/>
            <w:r>
              <w:t>s</w:t>
            </w:r>
            <w:r w:rsidR="00212B49">
              <w:t>everine.philippe</w:t>
            </w:r>
            <w:proofErr w:type="gramEnd"/>
            <w:r w:rsidR="00212B49">
              <w:t>27</w:t>
            </w:r>
          </w:p>
          <w:p w14:paraId="778221BC" w14:textId="77777777" w:rsidR="00212B49" w:rsidRPr="005604BC" w:rsidRDefault="00212B49" w:rsidP="00212B49">
            <w:pPr>
              <w:pStyle w:val="Informations"/>
            </w:pPr>
            <w:r>
              <w:t>@gmail.com</w:t>
            </w:r>
          </w:p>
        </w:tc>
        <w:tc>
          <w:tcPr>
            <w:tcW w:w="426" w:type="dxa"/>
            <w:vMerge/>
          </w:tcPr>
          <w:p w14:paraId="5655206F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1ACA14F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27BD984" w14:textId="77777777" w:rsidTr="00DC66BA">
        <w:trPr>
          <w:trHeight w:val="82"/>
        </w:trPr>
        <w:tc>
          <w:tcPr>
            <w:tcW w:w="649" w:type="dxa"/>
          </w:tcPr>
          <w:p w14:paraId="103DF65A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342084F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E996F90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F59C8DF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4B6B012" w14:textId="77777777" w:rsidTr="00DC66BA">
        <w:trPr>
          <w:trHeight w:val="351"/>
        </w:trPr>
        <w:tc>
          <w:tcPr>
            <w:tcW w:w="649" w:type="dxa"/>
          </w:tcPr>
          <w:p w14:paraId="14549A3C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CADBE40" w14:textId="6E2EC65A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4039" w:type="dxa"/>
            <w:vAlign w:val="center"/>
          </w:tcPr>
          <w:p w14:paraId="0068578C" w14:textId="49D0E6B0" w:rsidR="00212B49" w:rsidRPr="005604BC" w:rsidRDefault="00212B49" w:rsidP="00212B49">
            <w:pPr>
              <w:pStyle w:val="Informations"/>
            </w:pPr>
          </w:p>
        </w:tc>
        <w:tc>
          <w:tcPr>
            <w:tcW w:w="426" w:type="dxa"/>
            <w:vMerge/>
          </w:tcPr>
          <w:p w14:paraId="3DF35579" w14:textId="77777777" w:rsidR="00212B49" w:rsidRPr="005604BC" w:rsidRDefault="00212B49" w:rsidP="00CD2916">
            <w:pPr>
              <w:pStyle w:val="Informations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B22E4F7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024570A" w14:textId="77777777" w:rsidTr="00DC66BA">
        <w:trPr>
          <w:trHeight w:val="1159"/>
        </w:trPr>
        <w:tc>
          <w:tcPr>
            <w:tcW w:w="649" w:type="dxa"/>
          </w:tcPr>
          <w:p w14:paraId="2F8D824C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10A25139" w14:textId="41D281EC" w:rsidR="00212B49" w:rsidRDefault="00AA449D" w:rsidP="00B35448">
            <w:pPr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Ma </w:t>
            </w:r>
            <w:r w:rsidR="0019500F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>personnalité</w:t>
            </w:r>
            <w:r w:rsidR="0019500F" w:rsidRPr="003B3A05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 :</w:t>
            </w:r>
          </w:p>
          <w:p w14:paraId="219174E2" w14:textId="77777777" w:rsidR="00212B49" w:rsidRPr="00827C1E" w:rsidRDefault="00212B49" w:rsidP="00212B49">
            <w:pPr>
              <w:ind w:left="-229" w:hanging="360"/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</w:p>
          <w:p w14:paraId="331D4A61" w14:textId="37051439" w:rsidR="00212B49" w:rsidRDefault="00212B49" w:rsidP="00DC66BA">
            <w:pPr>
              <w:ind w:left="5342" w:right="-6065" w:hanging="709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Dynamique</w:t>
            </w:r>
          </w:p>
          <w:p w14:paraId="04038BDA" w14:textId="12E5911C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Gestion</w:t>
            </w:r>
          </w:p>
          <w:p w14:paraId="3E4D344E" w14:textId="5A0B713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Organiser</w:t>
            </w:r>
          </w:p>
          <w:p w14:paraId="4AA7269C" w14:textId="7953149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Esprit d’équipe</w:t>
            </w:r>
          </w:p>
          <w:p w14:paraId="09810AC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Persévérante</w:t>
            </w:r>
          </w:p>
          <w:p w14:paraId="4DAED63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A39A02A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7B1A7F44" w14:textId="346D1A5E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PERMIS B</w:t>
            </w:r>
          </w:p>
          <w:p w14:paraId="62CC7CB1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26" w:type="dxa"/>
          </w:tcPr>
          <w:p w14:paraId="59D87F65" w14:textId="77777777" w:rsidR="00212B49" w:rsidRPr="005604BC" w:rsidRDefault="00212B49" w:rsidP="00CD2916">
            <w:pPr>
              <w:ind w:right="-395"/>
            </w:pPr>
          </w:p>
        </w:tc>
        <w:tc>
          <w:tcPr>
            <w:tcW w:w="5966" w:type="dxa"/>
            <w:vMerge/>
          </w:tcPr>
          <w:p w14:paraId="619C3183" w14:textId="77777777" w:rsidR="00212B49" w:rsidRPr="005604BC" w:rsidRDefault="00212B49" w:rsidP="00212B49"/>
        </w:tc>
      </w:tr>
    </w:tbl>
    <w:p w14:paraId="4D2BFC6A" w14:textId="51936EEB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9D391D" w14:textId="77777777" w:rsidR="009227AB" w:rsidRDefault="009227AB" w:rsidP="00590471">
      <w:r>
        <w:separator/>
      </w:r>
    </w:p>
  </w:endnote>
  <w:endnote w:type="continuationSeparator" w:id="0">
    <w:p w14:paraId="7A6D1524" w14:textId="77777777" w:rsidR="009227AB" w:rsidRDefault="009227A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376398" w14:textId="77777777" w:rsidR="009227AB" w:rsidRDefault="009227AB" w:rsidP="00590471">
      <w:r>
        <w:separator/>
      </w:r>
    </w:p>
  </w:footnote>
  <w:footnote w:type="continuationSeparator" w:id="0">
    <w:p w14:paraId="01A977A1" w14:textId="77777777" w:rsidR="009227AB" w:rsidRDefault="009227A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E5E99" w14:textId="01B9FBAC" w:rsidR="00590471" w:rsidRPr="002D51C6" w:rsidRDefault="0004742B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0D0EBAE" wp14:editId="27DC1EA2">
              <wp:simplePos x="0" y="0"/>
              <wp:positionH relativeFrom="column">
                <wp:posOffset>-1317551</wp:posOffset>
              </wp:positionH>
              <wp:positionV relativeFrom="paragraph">
                <wp:posOffset>-257175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73FF8A2D" id="Groupe 26" o:spid="_x0000_s1026" alt="&quot;&quot;" style="position:absolute;margin-left:-103.75pt;margin-top:-20.25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b+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76y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Dc2ckYa5WpRlluqxgZLnK4B56B995Ntaqv7WTEVfByO8YpqDiB&#10;nKrG3aUPJx4KveEeSNtzykeoGqHkVOx3oDLCW4Hz5gQx0N3wKsGzG14FT+9QIXQ31ILuunvg3M6J&#10;v6K3rsU1IxS+9uayOxXWYU7cHL11LXK3KWrv9dadA/UevRX7o2uRcskTsFZ9j+4bCLB3iiwwtq5V&#10;KZdkOVio7B6FipsmSrpW0NsIcK3iJEbk6PIxtLhpngMqa1c+Alzrxngj3pHehhe6E5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Km1rV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m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u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j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2/g7WF5QK9LH2I/k6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u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oBSKSxPCDwNFIkmx/KAUhENTCQqx/IwOZYHlIpoYCJROZaHybE8lGMJgdULyrE8TI7l&#10;AaVS28DkWB7KsYTAq4Ii0eRYHsqxhMDTQJFociwP5VhC4GmgSDQ5lodyLCGwNFCO5WFyLA/lWELg&#10;aaBINDmWh3IsIfA0UCSaHMtDOZYQeBooEk2O5aEcSwg8DRSJJsfyUI4lBI4GT+VYQuBlIBzL0+RY&#10;nsqxhMDTQGbnp8mxPJVjCYGngczOT5NjeSrHEgJPA/ETnybH8lSOJQSeBuInP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w7lEpieULgWaBINDmWHUpFLDCRqBzLbnIsO5SKWGAiUTmW3eRYduVYQmB9BeVYdpNj2aFU&#10;ch+YHMuuHEsIvCYoEk2OZVeOJQSeBYpEk2PZlWMJgWeBItHkWHblWEJgWaAcy25yLLtyLCHwLFAk&#10;mhzLrhxLCDwLFIkmx7IrxxICzwJFosmx7MqxhMCzQJFociy7ciwhcCw4lGMJgVeAcCyHybEcyrGE&#10;wLNAZufD5FgO5VhC4Fkgs/NhciyHciwh8CyQdeJhciyHciwh8CyQdeJh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d6QjmNtSCIxbNuj3cWm&#10;6EwIo2vpZANblZkTYGHpdbVqOOfjCH9SGPxUpVDFs4Otap5c3eF4mdiyBHvJJn6D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C264D3" wp14:editId="248EF033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3F3EBB" w14:textId="133F5777" w:rsidR="0004742B" w:rsidRPr="0004742B" w:rsidRDefault="0004742B" w:rsidP="0004742B">
                          <w:pPr>
                            <w:pStyle w:val="Corpsdetexte"/>
                            <w:rPr>
                              <w:b/>
                              <w:color w:val="262626" w:themeColor="text1" w:themeTint="D9"/>
                              <w:sz w:val="48"/>
                              <w:szCs w:val="48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6C264D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9" type="#_x0000_t202" style="position:absolute;margin-left:0;margin-top:.7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<v:textbox style="mso-fit-shape-to-text:t">
                <w:txbxContent>
                  <w:p w14:paraId="173F3EBB" w14:textId="133F5777" w:rsidR="0004742B" w:rsidRPr="0004742B" w:rsidRDefault="0004742B" w:rsidP="0004742B">
                    <w:pPr>
                      <w:pStyle w:val="Corpsdetexte"/>
                      <w:rPr>
                        <w:b/>
                        <w:color w:val="262626" w:themeColor="text1" w:themeTint="D9"/>
                        <w:sz w:val="48"/>
                        <w:szCs w:val="48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55F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312EDC" wp14:editId="77DF7B3F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Zone de text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66002D" w14:textId="055EBD0C" w:rsidR="00355F23" w:rsidRPr="00355F23" w:rsidRDefault="00355F23" w:rsidP="00355F23">
                          <w:pPr>
                            <w:pStyle w:val="Corpsdetexte"/>
                            <w:jc w:val="center"/>
                            <w:rPr>
                              <w:b/>
                              <w:noProof/>
                              <w:color w:val="262626" w:themeColor="text1" w:themeTint="D9"/>
                              <w:sz w:val="72"/>
                              <w:szCs w:val="72"/>
                              <w:lang w:val="en-US" w:eastAsia="zh-CN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6312EDC" id="Zone de texte 5" o:spid="_x0000_s1030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<v:textbox style="mso-fit-shape-to-text:t">
                <w:txbxContent>
                  <w:p w14:paraId="4B66002D" w14:textId="055EBD0C" w:rsidR="00355F23" w:rsidRPr="00355F23" w:rsidRDefault="00355F23" w:rsidP="00355F23">
                    <w:pPr>
                      <w:pStyle w:val="Corpsdetexte"/>
                      <w:jc w:val="center"/>
                      <w:rPr>
                        <w:b/>
                        <w:noProof/>
                        <w:color w:val="262626" w:themeColor="text1" w:themeTint="D9"/>
                        <w:sz w:val="72"/>
                        <w:szCs w:val="72"/>
                        <w:lang w:val="en-US" w:eastAsia="zh-CN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355F23">
      <w:rPr>
        <w:noProof/>
        <w:lang w:val="en-US" w:eastAsia="zh-CN"/>
      </w:rPr>
      <w:t xml:space="preserve">                                                                                                          </w:t>
    </w:r>
    <w:r w:rsidR="00E5342F" w:rsidRPr="002D51C6">
      <w:rPr>
        <w:noProof/>
        <w:lang w:val="en-US" w:eastAsia="zh-CN"/>
      </w:rPr>
      <w:t xml:space="preserve"> </w: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B6D3C"/>
    <w:multiLevelType w:val="hybridMultilevel"/>
    <w:tmpl w:val="AF7A47CA"/>
    <w:lvl w:ilvl="0" w:tplc="040C0001">
      <w:start w:val="1"/>
      <w:numFmt w:val="bullet"/>
      <w:lvlText w:val=""/>
      <w:lvlJc w:val="left"/>
      <w:pPr>
        <w:ind w:left="3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88" w:hanging="360"/>
      </w:pPr>
      <w:rPr>
        <w:rFonts w:ascii="Wingdings" w:hAnsi="Wingdings" w:hint="default"/>
      </w:rPr>
    </w:lvl>
  </w:abstractNum>
  <w:abstractNum w:abstractNumId="13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330"/>
    <w:rsid w:val="00037013"/>
    <w:rsid w:val="0004742B"/>
    <w:rsid w:val="00057B16"/>
    <w:rsid w:val="00060042"/>
    <w:rsid w:val="00074C50"/>
    <w:rsid w:val="0008685D"/>
    <w:rsid w:val="00090860"/>
    <w:rsid w:val="000A7991"/>
    <w:rsid w:val="000E396C"/>
    <w:rsid w:val="000F3346"/>
    <w:rsid w:val="00112FD7"/>
    <w:rsid w:val="001442F8"/>
    <w:rsid w:val="00150ABD"/>
    <w:rsid w:val="00155E80"/>
    <w:rsid w:val="001946FC"/>
    <w:rsid w:val="0019500F"/>
    <w:rsid w:val="001E0E30"/>
    <w:rsid w:val="00212330"/>
    <w:rsid w:val="00212B49"/>
    <w:rsid w:val="00222466"/>
    <w:rsid w:val="00247254"/>
    <w:rsid w:val="0024753C"/>
    <w:rsid w:val="002626C1"/>
    <w:rsid w:val="00272448"/>
    <w:rsid w:val="00276026"/>
    <w:rsid w:val="00294F1B"/>
    <w:rsid w:val="002A6560"/>
    <w:rsid w:val="002B4549"/>
    <w:rsid w:val="002D3A7A"/>
    <w:rsid w:val="002D453B"/>
    <w:rsid w:val="002D51C6"/>
    <w:rsid w:val="002F346F"/>
    <w:rsid w:val="00302468"/>
    <w:rsid w:val="00305B7A"/>
    <w:rsid w:val="003067B9"/>
    <w:rsid w:val="00310F17"/>
    <w:rsid w:val="00322A46"/>
    <w:rsid w:val="003326CB"/>
    <w:rsid w:val="003522ED"/>
    <w:rsid w:val="00353B60"/>
    <w:rsid w:val="003556A0"/>
    <w:rsid w:val="00355F23"/>
    <w:rsid w:val="00376291"/>
    <w:rsid w:val="00380FD1"/>
    <w:rsid w:val="00383D02"/>
    <w:rsid w:val="00385DE7"/>
    <w:rsid w:val="003A63D5"/>
    <w:rsid w:val="003A6EBB"/>
    <w:rsid w:val="003B365F"/>
    <w:rsid w:val="003D1B71"/>
    <w:rsid w:val="00411895"/>
    <w:rsid w:val="00423E32"/>
    <w:rsid w:val="004314D5"/>
    <w:rsid w:val="004410D6"/>
    <w:rsid w:val="004E158A"/>
    <w:rsid w:val="004F1FD0"/>
    <w:rsid w:val="004F50CA"/>
    <w:rsid w:val="0050760F"/>
    <w:rsid w:val="00554A2D"/>
    <w:rsid w:val="005554DB"/>
    <w:rsid w:val="005604BC"/>
    <w:rsid w:val="00565C77"/>
    <w:rsid w:val="0056708E"/>
    <w:rsid w:val="005801E5"/>
    <w:rsid w:val="00590471"/>
    <w:rsid w:val="005A22C9"/>
    <w:rsid w:val="005A58A9"/>
    <w:rsid w:val="005C7822"/>
    <w:rsid w:val="005D01FA"/>
    <w:rsid w:val="005F423D"/>
    <w:rsid w:val="00622EDB"/>
    <w:rsid w:val="00651D6A"/>
    <w:rsid w:val="00653E17"/>
    <w:rsid w:val="00656FAD"/>
    <w:rsid w:val="00670471"/>
    <w:rsid w:val="006A08E8"/>
    <w:rsid w:val="006D79A8"/>
    <w:rsid w:val="0072353B"/>
    <w:rsid w:val="007575B6"/>
    <w:rsid w:val="007935AF"/>
    <w:rsid w:val="007A14CC"/>
    <w:rsid w:val="007B3C81"/>
    <w:rsid w:val="007D67CA"/>
    <w:rsid w:val="007E668F"/>
    <w:rsid w:val="007F5B63"/>
    <w:rsid w:val="00803A0A"/>
    <w:rsid w:val="00827C1E"/>
    <w:rsid w:val="00840DFF"/>
    <w:rsid w:val="00846CB9"/>
    <w:rsid w:val="008566AA"/>
    <w:rsid w:val="00866333"/>
    <w:rsid w:val="00867914"/>
    <w:rsid w:val="0088136A"/>
    <w:rsid w:val="008A1E6E"/>
    <w:rsid w:val="008B59D7"/>
    <w:rsid w:val="008C024F"/>
    <w:rsid w:val="008C2CFC"/>
    <w:rsid w:val="008E0BF2"/>
    <w:rsid w:val="00912DC8"/>
    <w:rsid w:val="009150B8"/>
    <w:rsid w:val="00921663"/>
    <w:rsid w:val="009227AB"/>
    <w:rsid w:val="009475DC"/>
    <w:rsid w:val="009536BF"/>
    <w:rsid w:val="00967B93"/>
    <w:rsid w:val="00986796"/>
    <w:rsid w:val="009A67C1"/>
    <w:rsid w:val="009D090F"/>
    <w:rsid w:val="009D74A7"/>
    <w:rsid w:val="00A1255C"/>
    <w:rsid w:val="00A31464"/>
    <w:rsid w:val="00A31B16"/>
    <w:rsid w:val="00A33613"/>
    <w:rsid w:val="00A47A8D"/>
    <w:rsid w:val="00A74A55"/>
    <w:rsid w:val="00AA449D"/>
    <w:rsid w:val="00AC6C7E"/>
    <w:rsid w:val="00AD7ADC"/>
    <w:rsid w:val="00B0159D"/>
    <w:rsid w:val="00B02F69"/>
    <w:rsid w:val="00B0699F"/>
    <w:rsid w:val="00B07FC3"/>
    <w:rsid w:val="00B15B2D"/>
    <w:rsid w:val="00B35448"/>
    <w:rsid w:val="00B4158A"/>
    <w:rsid w:val="00B423E1"/>
    <w:rsid w:val="00B6466C"/>
    <w:rsid w:val="00B90369"/>
    <w:rsid w:val="00BA3173"/>
    <w:rsid w:val="00BB1B5D"/>
    <w:rsid w:val="00BB393E"/>
    <w:rsid w:val="00BC22C7"/>
    <w:rsid w:val="00BC7D60"/>
    <w:rsid w:val="00BD195A"/>
    <w:rsid w:val="00BE0591"/>
    <w:rsid w:val="00C07240"/>
    <w:rsid w:val="00C14078"/>
    <w:rsid w:val="00C1547B"/>
    <w:rsid w:val="00C17270"/>
    <w:rsid w:val="00C546E9"/>
    <w:rsid w:val="00CC7014"/>
    <w:rsid w:val="00CD2916"/>
    <w:rsid w:val="00CE1864"/>
    <w:rsid w:val="00CE1E3D"/>
    <w:rsid w:val="00CE6207"/>
    <w:rsid w:val="00D053FA"/>
    <w:rsid w:val="00D54A23"/>
    <w:rsid w:val="00DA0061"/>
    <w:rsid w:val="00DC3F0A"/>
    <w:rsid w:val="00DC66BA"/>
    <w:rsid w:val="00DD0CD8"/>
    <w:rsid w:val="00E26AED"/>
    <w:rsid w:val="00E5342F"/>
    <w:rsid w:val="00E6255F"/>
    <w:rsid w:val="00E73AB8"/>
    <w:rsid w:val="00E90A60"/>
    <w:rsid w:val="00ED47F7"/>
    <w:rsid w:val="00ED64E4"/>
    <w:rsid w:val="00EE7E09"/>
    <w:rsid w:val="00EF084F"/>
    <w:rsid w:val="00F0223C"/>
    <w:rsid w:val="00F17E24"/>
    <w:rsid w:val="00F3235D"/>
    <w:rsid w:val="00F32393"/>
    <w:rsid w:val="00F4116D"/>
    <w:rsid w:val="00F878BD"/>
    <w:rsid w:val="00F9740D"/>
    <w:rsid w:val="00FC2091"/>
    <w:rsid w:val="00FD1DC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B6742F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link w:val="SansinterligneCar"/>
    <w:uiPriority w:val="1"/>
    <w:qFormat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35448"/>
    <w:rPr>
      <w:rFonts w:ascii="Calibri" w:hAnsi="Calibri" w:cs="Calibri"/>
      <w:sz w:val="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7010-17-12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D4649F-AC44-46DD-BB1E-9528D1A02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</Template>
  <TotalTime>0</TotalTime>
  <Pages>1</Pages>
  <Words>111</Words>
  <Characters>614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2022-09-07T15:36:00Z</dcterms:created>
  <dcterms:modified xsi:type="dcterms:W3CDTF">2023-03-06T08:44:00Z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