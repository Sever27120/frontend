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648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649"/>
        <w:gridCol w:w="568"/>
        <w:gridCol w:w="4039"/>
        <w:gridCol w:w="426"/>
        <w:gridCol w:w="5966"/>
      </w:tblGrid>
      <w:tr w:rsidR="003D1B71" w:rsidRPr="005604BC" w14:paraId="7E423455" w14:textId="77777777" w:rsidTr="00DC66BA">
        <w:trPr>
          <w:trHeight w:val="1000"/>
        </w:trPr>
        <w:tc>
          <w:tcPr>
            <w:tcW w:w="5256" w:type="dxa"/>
            <w:gridSpan w:val="3"/>
            <w:vMerge w:val="restart"/>
            <w:tcBorders>
              <w:bottom w:val="nil"/>
            </w:tcBorders>
          </w:tcPr>
          <w:p w14:paraId="6E547243" w14:textId="4245ADD5" w:rsidR="003D1B71" w:rsidRPr="005604BC" w:rsidRDefault="00355F23" w:rsidP="003D1B71">
            <w:pPr>
              <w:pStyle w:val="Corpsdetex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5604BC">
              <w:rPr>
                <w:rFonts w:ascii="Times New Roman" w:hAnsi="Times New Roman" w:cs="Times New Roman"/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46A9AAC8" wp14:editId="1BCA0988">
                      <wp:extent cx="2209800" cy="2286000"/>
                      <wp:effectExtent l="0" t="0" r="0" b="0"/>
                      <wp:docPr id="3" name="Ovale 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9800" cy="22860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CDDD4B" w14:textId="1EE0468A" w:rsidR="00355F23" w:rsidRPr="002D51C6" w:rsidRDefault="00355F23" w:rsidP="0003701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6A9AAC8" id="Ovale 3" o:spid="_x0000_s1026" style="width:174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4ECDDD4B" w14:textId="1EE0468A" w:rsidR="00355F23" w:rsidRPr="002D51C6" w:rsidRDefault="00355F23" w:rsidP="00037013"/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6" w:type="dxa"/>
            <w:vMerge w:val="restart"/>
            <w:tcBorders>
              <w:bottom w:val="nil"/>
            </w:tcBorders>
          </w:tcPr>
          <w:p w14:paraId="2235431B" w14:textId="661E425B" w:rsidR="003D1B71" w:rsidRDefault="003D1B71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 w:cs="Times New Roman"/>
                <w:color w:val="0072C7" w:themeColor="accent2"/>
              </w:rPr>
            </w:pPr>
          </w:p>
          <w:p w14:paraId="17CFC032" w14:textId="77777777" w:rsidR="003522ED" w:rsidRPr="003522ED" w:rsidRDefault="003522ED" w:rsidP="00CD2916">
            <w:pPr>
              <w:ind w:right="-395"/>
            </w:pPr>
          </w:p>
          <w:p w14:paraId="439372C4" w14:textId="77777777" w:rsidR="003522ED" w:rsidRPr="003522ED" w:rsidRDefault="003522ED" w:rsidP="00CD2916">
            <w:pPr>
              <w:ind w:right="-395"/>
            </w:pPr>
          </w:p>
          <w:p w14:paraId="3830D2FE" w14:textId="77777777" w:rsidR="003522ED" w:rsidRPr="003522ED" w:rsidRDefault="003522ED" w:rsidP="00CD2916">
            <w:pPr>
              <w:ind w:right="-395"/>
            </w:pPr>
          </w:p>
          <w:p w14:paraId="62AB0E35" w14:textId="6407DC26" w:rsidR="003522ED" w:rsidRPr="003522ED" w:rsidRDefault="003522ED" w:rsidP="00CD2916">
            <w:pPr>
              <w:ind w:right="-395"/>
            </w:pPr>
          </w:p>
          <w:p w14:paraId="3B52E82B" w14:textId="02A1820F" w:rsidR="003522ED" w:rsidRPr="003522ED" w:rsidRDefault="003522ED" w:rsidP="00CD2916">
            <w:pPr>
              <w:ind w:left="1162" w:right="-395"/>
            </w:pPr>
          </w:p>
          <w:p w14:paraId="0B5C6098" w14:textId="78BED492" w:rsidR="00921663" w:rsidRPr="005604BC" w:rsidRDefault="00921663" w:rsidP="00CD2916">
            <w:pPr>
              <w:pStyle w:val="Listepuces"/>
              <w:numPr>
                <w:ilvl w:val="0"/>
                <w:numId w:val="0"/>
              </w:numPr>
              <w:ind w:left="27" w:right="-395" w:hanging="419"/>
            </w:pPr>
          </w:p>
          <w:p w14:paraId="08C62688" w14:textId="15F3E094" w:rsidR="003522ED" w:rsidRPr="003522ED" w:rsidRDefault="003522ED" w:rsidP="00CD2916">
            <w:pPr>
              <w:ind w:right="-395"/>
            </w:pPr>
          </w:p>
          <w:p w14:paraId="64EF9F3D" w14:textId="77777777" w:rsidR="003522ED" w:rsidRPr="00DC66BA" w:rsidRDefault="003522ED" w:rsidP="00CD2916">
            <w:pPr>
              <w:ind w:right="-395"/>
              <w:rPr>
                <w:b/>
                <w:bCs/>
              </w:rPr>
            </w:pPr>
          </w:p>
          <w:p w14:paraId="03FC385C" w14:textId="77777777" w:rsidR="003522ED" w:rsidRPr="003522ED" w:rsidRDefault="003522ED" w:rsidP="00CD2916">
            <w:pPr>
              <w:ind w:right="-395"/>
            </w:pPr>
          </w:p>
          <w:p w14:paraId="7FD895C2" w14:textId="77777777" w:rsidR="003522ED" w:rsidRDefault="003522ED" w:rsidP="00CD2916">
            <w:pPr>
              <w:ind w:right="-395"/>
              <w:rPr>
                <w:rFonts w:ascii="Times New Roman" w:hAnsi="Times New Roman" w:cs="Times New Roman"/>
                <w:color w:val="0072C7" w:themeColor="accent2"/>
                <w:sz w:val="20"/>
                <w:szCs w:val="20"/>
              </w:rPr>
            </w:pPr>
          </w:p>
          <w:p w14:paraId="14BAB301" w14:textId="77777777" w:rsidR="003522ED" w:rsidRDefault="003522ED" w:rsidP="00CD2916">
            <w:pPr>
              <w:ind w:left="993" w:right="-395"/>
            </w:pPr>
            <w:r>
              <w:t xml:space="preserve">     COMPÉTENCE </w:t>
            </w:r>
          </w:p>
          <w:p w14:paraId="02F910B1" w14:textId="77777777" w:rsidR="00ED64E4" w:rsidRDefault="00ED64E4" w:rsidP="00CD2916">
            <w:pPr>
              <w:ind w:right="-395"/>
            </w:pPr>
          </w:p>
          <w:p w14:paraId="38B06CC0" w14:textId="2E18BD6D" w:rsidR="00ED64E4" w:rsidRPr="00ED64E4" w:rsidRDefault="00CC7014" w:rsidP="00CD2916">
            <w:pPr>
              <w:ind w:left="1725" w:right="-395" w:hanging="1275"/>
            </w:pPr>
            <w:r>
              <w:t xml:space="preserve">   </w:t>
            </w:r>
            <w:r w:rsidR="00ED64E4">
              <w:t xml:space="preserve">                                           </w:t>
            </w:r>
          </w:p>
        </w:tc>
        <w:tc>
          <w:tcPr>
            <w:tcW w:w="5966" w:type="dxa"/>
            <w:tcBorders>
              <w:bottom w:val="nil"/>
            </w:tcBorders>
          </w:tcPr>
          <w:p w14:paraId="6348E33B" w14:textId="6A20D2BC" w:rsidR="003D1B71" w:rsidRPr="005604BC" w:rsidRDefault="00355F23" w:rsidP="00AD7ADC">
            <w:pPr>
              <w:pStyle w:val="Titre"/>
              <w:ind w:left="2577" w:right="602" w:hanging="2527"/>
            </w:pPr>
            <w:r>
              <w:t>PHILIPPE SÉVERINE</w:t>
            </w:r>
          </w:p>
        </w:tc>
      </w:tr>
      <w:tr w:rsidR="003D1B71" w:rsidRPr="005604BC" w14:paraId="5309A14F" w14:textId="77777777" w:rsidTr="00DC66BA">
        <w:trPr>
          <w:trHeight w:val="752"/>
        </w:trPr>
        <w:tc>
          <w:tcPr>
            <w:tcW w:w="5256" w:type="dxa"/>
            <w:gridSpan w:val="3"/>
            <w:vMerge/>
            <w:tcBorders>
              <w:bottom w:val="nil"/>
            </w:tcBorders>
          </w:tcPr>
          <w:p w14:paraId="4CDEA248" w14:textId="77777777" w:rsidR="003D1B71" w:rsidRPr="005604BC" w:rsidRDefault="003D1B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6" w:type="dxa"/>
            <w:vMerge/>
            <w:tcBorders>
              <w:bottom w:val="nil"/>
            </w:tcBorders>
          </w:tcPr>
          <w:p w14:paraId="1404724F" w14:textId="77777777" w:rsidR="003D1B71" w:rsidRPr="005604BC" w:rsidRDefault="003D1B71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 w:val="restart"/>
            <w:tcBorders>
              <w:bottom w:val="nil"/>
            </w:tcBorders>
            <w:vAlign w:val="bottom"/>
          </w:tcPr>
          <w:p w14:paraId="5F6F7C8A" w14:textId="1C9577A5" w:rsidR="003D1B71" w:rsidRPr="005604BC" w:rsidRDefault="002D453B" w:rsidP="009D74A7">
            <w:pPr>
              <w:ind w:left="-392"/>
              <w:rPr>
                <w:sz w:val="24"/>
                <w:szCs w:val="24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365760" distB="365760" distL="365760" distR="365760" simplePos="0" relativeHeight="251663360" behindDoc="0" locked="0" layoutInCell="1" allowOverlap="1" wp14:anchorId="14BD80CF" wp14:editId="6C24FC70">
                      <wp:simplePos x="0" y="0"/>
                      <wp:positionH relativeFrom="margin">
                        <wp:posOffset>-73025</wp:posOffset>
                      </wp:positionH>
                      <wp:positionV relativeFrom="margin">
                        <wp:posOffset>180975</wp:posOffset>
                      </wp:positionV>
                      <wp:extent cx="3171825" cy="6467475"/>
                      <wp:effectExtent l="0" t="0" r="9525" b="9525"/>
                      <wp:wrapSquare wrapText="bothSides"/>
                      <wp:docPr id="137" name="Zone de texte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71825" cy="6467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F87E1A" w14:textId="26798E86" w:rsidR="00CD2916" w:rsidRPr="005F423D" w:rsidRDefault="00CD2916">
                                  <w:pPr>
                                    <w:pStyle w:val="En-ttedetabledesmatires"/>
                                    <w:spacing w:before="40" w:after="40"/>
                                    <w:rPr>
                                      <w:color w:val="0070C0"/>
                                    </w:rPr>
                                  </w:pPr>
                                  <w:r w:rsidRPr="005F423D">
                                    <w:rPr>
                                      <w:color w:val="0070C0"/>
                                    </w:rPr>
                                    <w:t>COMPÉTENCES</w:t>
                                  </w:r>
                                </w:p>
                                <w:p w14:paraId="3A144924" w14:textId="77777777" w:rsidR="00CD2916" w:rsidRDefault="00CD2916" w:rsidP="00CD2916"/>
                                <w:p w14:paraId="1DCC6689" w14:textId="67731A1A" w:rsidR="00986796" w:rsidRDefault="00CD2916" w:rsidP="00CD2916">
                                  <w:p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 w:rsidR="00986796"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>Responsable de caisse d’une équipe</w:t>
                                  </w:r>
                                </w:p>
                                <w:p w14:paraId="0871542A" w14:textId="79A45BEE" w:rsidR="00986796" w:rsidRDefault="00986796" w:rsidP="00CD2916">
                                  <w:p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 w:rsidR="003067B9"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>Gestion d’un rayon</w:t>
                                  </w:r>
                                </w:p>
                                <w:p w14:paraId="71F846BD" w14:textId="061FF8FD" w:rsidR="003067B9" w:rsidRDefault="003067B9" w:rsidP="00CD2916">
                                  <w:p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 w:rsidR="00C17270"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>Réceptionniste téléphonique</w:t>
                                  </w:r>
                                </w:p>
                                <w:p w14:paraId="6FF8D467" w14:textId="682DF339" w:rsidR="00C17270" w:rsidRDefault="00C17270" w:rsidP="00CD2916">
                                  <w:p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 w:rsidR="00B0159D"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 xml:space="preserve">Gestion de l’accueil </w:t>
                                  </w:r>
                                </w:p>
                                <w:p w14:paraId="7EC9399D" w14:textId="77777777" w:rsidR="005F423D" w:rsidRDefault="005F423D" w:rsidP="00CD2916">
                                  <w:p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0618BAAB" w14:textId="0458CAA1" w:rsidR="005F423D" w:rsidRPr="00F4116D" w:rsidRDefault="005F423D" w:rsidP="00CD2916">
                                  <w:pPr>
                                    <w:rPr>
                                      <w:color w:val="0070C0"/>
                                      <w:sz w:val="32"/>
                                      <w:szCs w:val="32"/>
                                    </w:rPr>
                                  </w:pPr>
                                  <w:r w:rsidRPr="00F4116D">
                                    <w:rPr>
                                      <w:color w:val="0070C0"/>
                                      <w:sz w:val="32"/>
                                      <w:szCs w:val="32"/>
                                    </w:rPr>
                                    <w:t xml:space="preserve">EXPÉRIENCE PROFESSIONNELLE </w:t>
                                  </w:r>
                                </w:p>
                                <w:p w14:paraId="258A3C67" w14:textId="77777777" w:rsidR="00B0159D" w:rsidRDefault="00B0159D" w:rsidP="00CD2916">
                                  <w:p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6FB29D0E" w14:textId="3029B62A" w:rsidR="00B0159D" w:rsidRDefault="005F423D" w:rsidP="00CD2916">
                                  <w:pPr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 xml:space="preserve">   </w:t>
                                  </w:r>
                                  <w:r w:rsidR="00FC2091" w:rsidRPr="00FC2091"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 xml:space="preserve">CARREFOUR MARKET </w:t>
                                  </w:r>
                                  <w:r w:rsidR="00FC2091"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 xml:space="preserve">DE PACY SUR EURE </w:t>
                                  </w:r>
                                </w:p>
                                <w:p w14:paraId="7CEC980C" w14:textId="0015B0E2" w:rsidR="00BA3173" w:rsidRDefault="00BA3173" w:rsidP="00CD2916">
                                  <w:pPr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 xml:space="preserve">   Pendant 10 ans.</w:t>
                                  </w:r>
                                </w:p>
                                <w:p w14:paraId="4FDD01B2" w14:textId="31E35D75" w:rsidR="00BA3173" w:rsidRDefault="00BA3173" w:rsidP="00CD2916">
                                  <w:pPr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D0D6363" w14:textId="77777777" w:rsidR="00BA3173" w:rsidRDefault="00BA3173" w:rsidP="00CD2916">
                                  <w:pPr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46BD47B" w14:textId="7A8531DC" w:rsidR="00BA3173" w:rsidRDefault="00F4116D" w:rsidP="00CD2916">
                                  <w:pPr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</w:pPr>
                                  <w:r w:rsidRPr="00F4116D"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  <w:t>FORMATIONS</w:t>
                                  </w:r>
                                </w:p>
                                <w:p w14:paraId="3027025C" w14:textId="77777777" w:rsidR="00DD0CD8" w:rsidRDefault="00DD0CD8" w:rsidP="00CD2916">
                                  <w:pPr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69FD117F" w14:textId="2A78AD48" w:rsidR="00F4116D" w:rsidRDefault="00DD0CD8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  <w:t xml:space="preserve">   </w:t>
                                  </w:r>
                                  <w:r w:rsidR="009536BF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BEP métiers de comptabilité juin 2008</w:t>
                                  </w:r>
                                </w:p>
                                <w:p w14:paraId="0DBEEE80" w14:textId="43F88697" w:rsidR="009536BF" w:rsidRDefault="009536BF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   </w:t>
                                  </w:r>
                                  <w:r w:rsidR="00DA0061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BAC PRO de Comptabilité juin 2010</w:t>
                                  </w:r>
                                </w:p>
                                <w:p w14:paraId="0E97C1F1" w14:textId="2DE7DE1D" w:rsidR="00DA0061" w:rsidRDefault="00DA0061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   BTS Comptabilité </w:t>
                                  </w:r>
                                  <w:r w:rsidR="007A14CC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Gestion et Organisation juin </w:t>
                                  </w:r>
                                  <w:r w:rsidR="00B423E1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     </w:t>
                                  </w:r>
                                </w:p>
                                <w:p w14:paraId="2432BA84" w14:textId="200DCDDC" w:rsidR="002626C1" w:rsidRDefault="00B423E1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   2012</w:t>
                                  </w:r>
                                </w:p>
                                <w:p w14:paraId="5DA60485" w14:textId="77777777" w:rsidR="00DD0CD8" w:rsidRDefault="00DD0CD8" w:rsidP="00DD0CD8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AFPA Évreux Développeur web et web mobile</w:t>
                                  </w:r>
                                </w:p>
                                <w:p w14:paraId="45084AFE" w14:textId="77777777" w:rsidR="00DD0CD8" w:rsidRPr="002626C1" w:rsidRDefault="00DD0CD8" w:rsidP="00DD0CD8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   Février 2023 à Septembre 2023.</w:t>
                                  </w:r>
                                </w:p>
                                <w:p w14:paraId="4C9F2572" w14:textId="77777777" w:rsidR="002D453B" w:rsidRDefault="002D453B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01246F2" w14:textId="2606759B" w:rsidR="002626C1" w:rsidRPr="0019500F" w:rsidRDefault="002626C1" w:rsidP="00CD2916">
                                  <w:pPr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</w:pPr>
                                  <w:r w:rsidRPr="0019500F"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  <w:t>DOMAINES TECHNIQUES</w:t>
                                  </w:r>
                                </w:p>
                                <w:p w14:paraId="60DA7274" w14:textId="3765C05B" w:rsidR="002626C1" w:rsidRDefault="002626C1" w:rsidP="00CD2916">
                                  <w:pPr>
                                    <w:rPr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5913255" w14:textId="64585C92" w:rsidR="002626C1" w:rsidRPr="0019500F" w:rsidRDefault="0019500F" w:rsidP="00CD2916">
                                  <w:pPr>
                                    <w:rPr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19500F">
                                    <w:rPr>
                                      <w:color w:val="0070C0"/>
                                      <w:sz w:val="26"/>
                                      <w:szCs w:val="26"/>
                                      <w:u w:val="single"/>
                                    </w:rPr>
                                    <w:t>Front</w:t>
                                  </w:r>
                                  <w:r>
                                    <w:rPr>
                                      <w:color w:val="0070C0"/>
                                      <w:sz w:val="26"/>
                                      <w:szCs w:val="26"/>
                                      <w:u w:val="single"/>
                                    </w:rPr>
                                    <w:t xml:space="preserve"> </w:t>
                                  </w:r>
                                  <w:r w:rsidRPr="0019500F">
                                    <w:rPr>
                                      <w:color w:val="0070C0"/>
                                      <w:sz w:val="26"/>
                                      <w:szCs w:val="26"/>
                                      <w:u w:val="single"/>
                                    </w:rPr>
                                    <w:t>End</w:t>
                                  </w:r>
                                  <w:r>
                                    <w:rPr>
                                      <w:color w:val="0070C0"/>
                                      <w:sz w:val="24"/>
                                      <w:szCs w:val="24"/>
                                      <w:u w:val="single"/>
                                    </w:rPr>
                                    <w:t> :</w:t>
                                  </w:r>
                                  <w:r>
                                    <w:rPr>
                                      <w:color w:val="0070C0"/>
                                      <w:sz w:val="24"/>
                                      <w:szCs w:val="24"/>
                                    </w:rPr>
                                    <w:t xml:space="preserve">                       </w:t>
                                  </w:r>
                                  <w:r w:rsidRPr="0019500F">
                                    <w:rPr>
                                      <w:color w:val="0070C0"/>
                                      <w:sz w:val="24"/>
                                      <w:szCs w:val="24"/>
                                      <w:u w:val="single"/>
                                    </w:rPr>
                                    <w:t>Back End :</w:t>
                                  </w:r>
                                </w:p>
                                <w:p w14:paraId="60D114B0" w14:textId="5E9A965F" w:rsidR="0019500F" w:rsidRPr="00DD0CD8" w:rsidRDefault="0019500F" w:rsidP="00CD2916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HTML </w:t>
                                  </w:r>
                                  <w:r>
                                    <w:rPr>
                                      <w:color w:val="0070C0"/>
                                      <w:sz w:val="24"/>
                                      <w:szCs w:val="24"/>
                                    </w:rPr>
                                    <w:t xml:space="preserve">                                </w:t>
                                  </w: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>M</w:t>
                                  </w:r>
                                  <w:r w:rsidR="007F1EBE">
                                    <w:rPr>
                                      <w:sz w:val="24"/>
                                      <w:szCs w:val="24"/>
                                    </w:rPr>
                                    <w:t>é</w:t>
                                  </w: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>thodologie</w:t>
                                  </w:r>
                                  <w:proofErr w:type="gramStart"/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> :MERISE</w:t>
                                  </w:r>
                                  <w:proofErr w:type="gramEnd"/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                                                              </w:t>
                                  </w:r>
                                </w:p>
                                <w:p w14:paraId="72665E30" w14:textId="0EA0AD11" w:rsidR="00BC7D60" w:rsidRPr="00DD0CD8" w:rsidRDefault="0019500F" w:rsidP="00CD2916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>CSS</w:t>
                                  </w:r>
                                  <w:proofErr w:type="gramStart"/>
                                  <w:r w:rsidR="00BC7D60" w:rsidRPr="00DD0CD8">
                                    <w:rPr>
                                      <w:sz w:val="24"/>
                                      <w:szCs w:val="24"/>
                                    </w:rPr>
                                    <w:t> :-</w:t>
                                  </w:r>
                                  <w:proofErr w:type="gramEnd"/>
                                  <w:r w:rsidR="00BC7D60" w:rsidRPr="00DD0CD8">
                                    <w:rPr>
                                      <w:sz w:val="24"/>
                                      <w:szCs w:val="24"/>
                                    </w:rPr>
                                    <w:t>Bootstrap</w:t>
                                  </w: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 </w:t>
                                  </w:r>
                                  <w:r w:rsidR="00CE6207"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             MySQL</w:t>
                                  </w:r>
                                </w:p>
                                <w:p w14:paraId="5DCF6358" w14:textId="453AB8BF" w:rsidR="0019500F" w:rsidRPr="00DD0CD8" w:rsidRDefault="0019500F" w:rsidP="00CD2916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       </w:t>
                                  </w:r>
                                  <w:r w:rsidR="00BC7D60" w:rsidRPr="00DD0CD8">
                                    <w:rPr>
                                      <w:sz w:val="24"/>
                                      <w:szCs w:val="24"/>
                                    </w:rPr>
                                    <w:t>-SCSS/SASS</w:t>
                                  </w: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              </w:t>
                                  </w:r>
                                  <w:proofErr w:type="spellStart"/>
                                  <w:r w:rsidR="00CE6207" w:rsidRPr="00DD0CD8">
                                    <w:rPr>
                                      <w:sz w:val="24"/>
                                      <w:szCs w:val="24"/>
                                    </w:rPr>
                                    <w:t>Mogo</w:t>
                                  </w:r>
                                  <w:proofErr w:type="spellEnd"/>
                                  <w:r w:rsidR="00CE6207"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DP</w:t>
                                  </w:r>
                                </w:p>
                                <w:p w14:paraId="16B2DFB6" w14:textId="6C615254" w:rsidR="0019500F" w:rsidRPr="00DD0CD8" w:rsidRDefault="0019500F" w:rsidP="00CD2916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JavaScript                         </w:t>
                                  </w:r>
                                  <w:r w:rsidR="00CE6207" w:rsidRPr="00DD0CD8">
                                    <w:rPr>
                                      <w:sz w:val="24"/>
                                      <w:szCs w:val="24"/>
                                    </w:rPr>
                                    <w:t>PHP</w:t>
                                  </w:r>
                                </w:p>
                                <w:p w14:paraId="77B854A9" w14:textId="5AAC28FC" w:rsidR="0019500F" w:rsidRPr="00DD0CD8" w:rsidRDefault="0019500F" w:rsidP="00CE6207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>VueJs</w:t>
                                  </w:r>
                                  <w:proofErr w:type="spellEnd"/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                                </w:t>
                                  </w:r>
                                  <w:r w:rsidR="00CE6207" w:rsidRPr="00DD0CD8">
                                    <w:rPr>
                                      <w:sz w:val="24"/>
                                      <w:szCs w:val="24"/>
                                    </w:rPr>
                                    <w:t>Symfony</w:t>
                                  </w:r>
                                </w:p>
                                <w:p w14:paraId="09925615" w14:textId="6C780950" w:rsidR="0019500F" w:rsidRPr="00DD0CD8" w:rsidRDefault="0019500F" w:rsidP="00CD2916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Maquettage                    </w:t>
                                  </w:r>
                                  <w:r w:rsidR="00CE6207" w:rsidRPr="00DD0CD8">
                                    <w:rPr>
                                      <w:sz w:val="24"/>
                                      <w:szCs w:val="24"/>
                                    </w:rPr>
                                    <w:t>Wordpress</w:t>
                                  </w:r>
                                </w:p>
                                <w:p w14:paraId="01543F98" w14:textId="26E9A552" w:rsidR="0019500F" w:rsidRPr="0019500F" w:rsidRDefault="0019500F" w:rsidP="00CD2916">
                                  <w:pPr>
                                    <w:rPr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Git </w:t>
                                  </w:r>
                                  <w:r>
                                    <w:rPr>
                                      <w:color w:val="0070C0"/>
                                      <w:sz w:val="24"/>
                                      <w:szCs w:val="24"/>
                                    </w:rPr>
                                    <w:t xml:space="preserve">                                     </w:t>
                                  </w:r>
                                </w:p>
                                <w:p w14:paraId="4B01D2AE" w14:textId="77777777" w:rsidR="002626C1" w:rsidRDefault="002626C1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60A07D5" w14:textId="77777777" w:rsidR="007A14CC" w:rsidRDefault="007A14CC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F3EF460" w14:textId="13DF7EF1" w:rsidR="00155E80" w:rsidRPr="00155E80" w:rsidRDefault="00155E80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11193C8" w14:textId="0F6D414C" w:rsidR="00B07FC3" w:rsidRDefault="00B07FC3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403DFA0" w14:textId="77777777" w:rsidR="00B07FC3" w:rsidRPr="00EF084F" w:rsidRDefault="00B07FC3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BD80C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37" o:spid="_x0000_s1027" type="#_x0000_t202" style="position:absolute;left:0;text-align:left;margin-left:-5.75pt;margin-top:14.25pt;width:249.75pt;height:509.25pt;z-index:251663360;visibility:visible;mso-wrap-style:square;mso-width-percent:0;mso-height-percent:0;mso-wrap-distance-left:28.8pt;mso-wrap-distance-top:28.8pt;mso-wrap-distance-right:28.8pt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" filled="f" stroked="f" strokeweight=".5pt">
                      <v:textbox inset="0,0,0,0">
                        <w:txbxContent>
                          <w:p w14:paraId="22F87E1A" w14:textId="26798E86" w:rsidR="00CD2916" w:rsidRPr="005F423D" w:rsidRDefault="00CD2916">
                            <w:pPr>
                              <w:pStyle w:val="En-ttedetabledesmatires"/>
                              <w:spacing w:before="40" w:after="40"/>
                              <w:rPr>
                                <w:color w:val="0070C0"/>
                              </w:rPr>
                            </w:pPr>
                            <w:r w:rsidRPr="005F423D">
                              <w:rPr>
                                <w:color w:val="0070C0"/>
                              </w:rPr>
                              <w:t>COMPÉTENCES</w:t>
                            </w:r>
                          </w:p>
                          <w:p w14:paraId="3A144924" w14:textId="77777777" w:rsidR="00CD2916" w:rsidRDefault="00CD2916" w:rsidP="00CD2916"/>
                          <w:p w14:paraId="1DCC6689" w14:textId="67731A1A" w:rsidR="00986796" w:rsidRDefault="00CD2916" w:rsidP="00CD2916">
                            <w:p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986796"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>Responsable de caisse d’une équipe</w:t>
                            </w:r>
                          </w:p>
                          <w:p w14:paraId="0871542A" w14:textId="79A45BEE" w:rsidR="00986796" w:rsidRDefault="00986796" w:rsidP="00CD2916">
                            <w:p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3067B9"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>Gestion d’un rayon</w:t>
                            </w:r>
                          </w:p>
                          <w:p w14:paraId="71F846BD" w14:textId="061FF8FD" w:rsidR="003067B9" w:rsidRDefault="003067B9" w:rsidP="00CD2916">
                            <w:p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C17270"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>Réceptionniste téléphonique</w:t>
                            </w:r>
                          </w:p>
                          <w:p w14:paraId="6FF8D467" w14:textId="682DF339" w:rsidR="00C17270" w:rsidRDefault="00C17270" w:rsidP="00CD2916">
                            <w:p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B0159D"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Gestion de l’accueil </w:t>
                            </w:r>
                          </w:p>
                          <w:p w14:paraId="7EC9399D" w14:textId="77777777" w:rsidR="005F423D" w:rsidRDefault="005F423D" w:rsidP="00CD2916">
                            <w:p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</w:p>
                          <w:p w14:paraId="0618BAAB" w14:textId="0458CAA1" w:rsidR="005F423D" w:rsidRPr="00F4116D" w:rsidRDefault="005F423D" w:rsidP="00CD2916">
                            <w:pPr>
                              <w:rPr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F4116D">
                              <w:rPr>
                                <w:color w:val="0070C0"/>
                                <w:sz w:val="32"/>
                                <w:szCs w:val="32"/>
                              </w:rPr>
                              <w:t xml:space="preserve">EXPÉRIENCE PROFESSIONNELLE </w:t>
                            </w:r>
                          </w:p>
                          <w:p w14:paraId="258A3C67" w14:textId="77777777" w:rsidR="00B0159D" w:rsidRDefault="00B0159D" w:rsidP="00CD2916">
                            <w:p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</w:p>
                          <w:p w14:paraId="6FB29D0E" w14:textId="3029B62A" w:rsidR="00B0159D" w:rsidRDefault="005F423D" w:rsidP="00CD2916">
                            <w:pP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="00FC2091" w:rsidRPr="00FC2091"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CARREFOUR MARKET </w:t>
                            </w:r>
                            <w:r w:rsidR="00FC2091"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DE PACY SUR EURE </w:t>
                            </w:r>
                          </w:p>
                          <w:p w14:paraId="7CEC980C" w14:textId="0015B0E2" w:rsidR="00BA3173" w:rsidRDefault="00BA3173" w:rsidP="00CD2916">
                            <w:pP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Pendant 10 ans.</w:t>
                            </w:r>
                          </w:p>
                          <w:p w14:paraId="4FDD01B2" w14:textId="31E35D75" w:rsidR="00BA3173" w:rsidRDefault="00BA3173" w:rsidP="00CD2916">
                            <w:pP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4D0D6363" w14:textId="77777777" w:rsidR="00BA3173" w:rsidRDefault="00BA3173" w:rsidP="00CD2916">
                            <w:pP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746BD47B" w14:textId="7A8531DC" w:rsidR="00BA3173" w:rsidRDefault="00F4116D" w:rsidP="00CD2916">
                            <w:pPr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F4116D">
                              <w:rPr>
                                <w:color w:val="0070C0"/>
                                <w:sz w:val="28"/>
                                <w:szCs w:val="28"/>
                              </w:rPr>
                              <w:t>FORMATIONS</w:t>
                            </w:r>
                          </w:p>
                          <w:p w14:paraId="3027025C" w14:textId="77777777" w:rsidR="00DD0CD8" w:rsidRDefault="00DD0CD8" w:rsidP="00CD2916">
                            <w:pPr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14:paraId="69FD117F" w14:textId="2A78AD48" w:rsidR="00F4116D" w:rsidRDefault="00DD0CD8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="009536B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BEP métiers de comptabilité juin 2008</w:t>
                            </w:r>
                          </w:p>
                          <w:p w14:paraId="0DBEEE80" w14:textId="43F88697" w:rsidR="009536BF" w:rsidRDefault="009536BF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DA006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BAC PRO de Comptabilité juin 2010</w:t>
                            </w:r>
                          </w:p>
                          <w:p w14:paraId="0E97C1F1" w14:textId="2DE7DE1D" w:rsidR="00DA0061" w:rsidRDefault="00DA0061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BTS Comptabilité </w:t>
                            </w:r>
                            <w:r w:rsidR="007A14C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Gestion et Organisation juin </w:t>
                            </w:r>
                            <w:r w:rsidR="00B423E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</w:t>
                            </w:r>
                          </w:p>
                          <w:p w14:paraId="2432BA84" w14:textId="200DCDDC" w:rsidR="002626C1" w:rsidRDefault="00B423E1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2012</w:t>
                            </w:r>
                          </w:p>
                          <w:p w14:paraId="5DA60485" w14:textId="77777777" w:rsidR="00DD0CD8" w:rsidRDefault="00DD0CD8" w:rsidP="00DD0CD8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AFPA Évreux Développeur web et web mobile</w:t>
                            </w:r>
                          </w:p>
                          <w:p w14:paraId="45084AFE" w14:textId="77777777" w:rsidR="00DD0CD8" w:rsidRPr="002626C1" w:rsidRDefault="00DD0CD8" w:rsidP="00DD0CD8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Février 2023 à Septembre 2023.</w:t>
                            </w:r>
                          </w:p>
                          <w:p w14:paraId="4C9F2572" w14:textId="77777777" w:rsidR="002D453B" w:rsidRDefault="002D453B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701246F2" w14:textId="2606759B" w:rsidR="002626C1" w:rsidRPr="0019500F" w:rsidRDefault="002626C1" w:rsidP="00CD2916">
                            <w:pPr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19500F">
                              <w:rPr>
                                <w:color w:val="0070C0"/>
                                <w:sz w:val="28"/>
                                <w:szCs w:val="28"/>
                              </w:rPr>
                              <w:t>DOMAINES TECHNIQUES</w:t>
                            </w:r>
                          </w:p>
                          <w:p w14:paraId="60DA7274" w14:textId="3765C05B" w:rsidR="002626C1" w:rsidRDefault="002626C1" w:rsidP="00CD2916">
                            <w:pPr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14:paraId="55913255" w14:textId="64585C92" w:rsidR="002626C1" w:rsidRPr="0019500F" w:rsidRDefault="0019500F" w:rsidP="00CD2916">
                            <w:pPr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19500F">
                              <w:rPr>
                                <w:color w:val="0070C0"/>
                                <w:sz w:val="26"/>
                                <w:szCs w:val="26"/>
                                <w:u w:val="single"/>
                              </w:rPr>
                              <w:t>Front</w:t>
                            </w:r>
                            <w:r>
                              <w:rPr>
                                <w:color w:val="0070C0"/>
                                <w:sz w:val="26"/>
                                <w:szCs w:val="26"/>
                                <w:u w:val="single"/>
                              </w:rPr>
                              <w:t xml:space="preserve"> </w:t>
                            </w:r>
                            <w:r w:rsidRPr="0019500F">
                              <w:rPr>
                                <w:color w:val="0070C0"/>
                                <w:sz w:val="26"/>
                                <w:szCs w:val="26"/>
                                <w:u w:val="single"/>
                              </w:rPr>
                              <w:t>End</w:t>
                            </w:r>
                            <w:r>
                              <w:rPr>
                                <w:color w:val="0070C0"/>
                                <w:sz w:val="24"/>
                                <w:szCs w:val="24"/>
                                <w:u w:val="single"/>
                              </w:rPr>
                              <w:t> :</w:t>
                            </w:r>
                            <w:r>
                              <w:rPr>
                                <w:color w:val="0070C0"/>
                                <w:sz w:val="24"/>
                                <w:szCs w:val="24"/>
                              </w:rPr>
                              <w:t xml:space="preserve">                       </w:t>
                            </w:r>
                            <w:r w:rsidRPr="0019500F">
                              <w:rPr>
                                <w:color w:val="0070C0"/>
                                <w:sz w:val="24"/>
                                <w:szCs w:val="24"/>
                                <w:u w:val="single"/>
                              </w:rPr>
                              <w:t>Back End :</w:t>
                            </w:r>
                          </w:p>
                          <w:p w14:paraId="60D114B0" w14:textId="5E9A965F" w:rsidR="0019500F" w:rsidRPr="00DD0CD8" w:rsidRDefault="0019500F" w:rsidP="00CD29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HTML </w:t>
                            </w:r>
                            <w:r>
                              <w:rPr>
                                <w:color w:val="0070C0"/>
                                <w:sz w:val="24"/>
                                <w:szCs w:val="24"/>
                              </w:rPr>
                              <w:t xml:space="preserve">                                </w:t>
                            </w:r>
                            <w:r w:rsidRPr="00DD0CD8">
                              <w:rPr>
                                <w:sz w:val="24"/>
                                <w:szCs w:val="24"/>
                              </w:rPr>
                              <w:t>M</w:t>
                            </w:r>
                            <w:r w:rsidR="007F1EBE">
                              <w:rPr>
                                <w:sz w:val="24"/>
                                <w:szCs w:val="24"/>
                              </w:rPr>
                              <w:t>é</w:t>
                            </w:r>
                            <w:r w:rsidRPr="00DD0CD8">
                              <w:rPr>
                                <w:sz w:val="24"/>
                                <w:szCs w:val="24"/>
                              </w:rPr>
                              <w:t>thodologie</w:t>
                            </w:r>
                            <w:proofErr w:type="gramStart"/>
                            <w:r w:rsidRPr="00DD0CD8">
                              <w:rPr>
                                <w:sz w:val="24"/>
                                <w:szCs w:val="24"/>
                              </w:rPr>
                              <w:t> :MERISE</w:t>
                            </w:r>
                            <w:proofErr w:type="gramEnd"/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                                                               </w:t>
                            </w:r>
                          </w:p>
                          <w:p w14:paraId="72665E30" w14:textId="0EA0AD11" w:rsidR="00BC7D60" w:rsidRPr="00DD0CD8" w:rsidRDefault="0019500F" w:rsidP="00CD29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D0CD8">
                              <w:rPr>
                                <w:sz w:val="24"/>
                                <w:szCs w:val="24"/>
                              </w:rPr>
                              <w:t>CSS</w:t>
                            </w:r>
                            <w:proofErr w:type="gramStart"/>
                            <w:r w:rsidR="00BC7D60" w:rsidRPr="00DD0CD8">
                              <w:rPr>
                                <w:sz w:val="24"/>
                                <w:szCs w:val="24"/>
                              </w:rPr>
                              <w:t> :-</w:t>
                            </w:r>
                            <w:proofErr w:type="gramEnd"/>
                            <w:r w:rsidR="00BC7D60" w:rsidRPr="00DD0CD8">
                              <w:rPr>
                                <w:sz w:val="24"/>
                                <w:szCs w:val="24"/>
                              </w:rPr>
                              <w:t>Bootstrap</w:t>
                            </w: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 xml:space="preserve">              MySQL</w:t>
                            </w:r>
                          </w:p>
                          <w:p w14:paraId="5DCF6358" w14:textId="453AB8BF" w:rsidR="0019500F" w:rsidRPr="00DD0CD8" w:rsidRDefault="0019500F" w:rsidP="00CD29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 w:rsidR="00BC7D60" w:rsidRPr="00DD0CD8">
                              <w:rPr>
                                <w:sz w:val="24"/>
                                <w:szCs w:val="24"/>
                              </w:rPr>
                              <w:t>-SCSS/SASS</w:t>
                            </w: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proofErr w:type="spellStart"/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>Mogo</w:t>
                            </w:r>
                            <w:proofErr w:type="spellEnd"/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 xml:space="preserve"> DP</w:t>
                            </w:r>
                          </w:p>
                          <w:p w14:paraId="16B2DFB6" w14:textId="6C615254" w:rsidR="0019500F" w:rsidRPr="00DD0CD8" w:rsidRDefault="0019500F" w:rsidP="00CD29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JavaScript                         </w:t>
                            </w:r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>PHP</w:t>
                            </w:r>
                          </w:p>
                          <w:p w14:paraId="77B854A9" w14:textId="5AAC28FC" w:rsidR="0019500F" w:rsidRPr="00DD0CD8" w:rsidRDefault="0019500F" w:rsidP="00CE620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D0CD8">
                              <w:rPr>
                                <w:sz w:val="24"/>
                                <w:szCs w:val="24"/>
                              </w:rPr>
                              <w:t>VueJs</w:t>
                            </w:r>
                            <w:proofErr w:type="spellEnd"/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                                 </w:t>
                            </w:r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>Symfony</w:t>
                            </w:r>
                          </w:p>
                          <w:p w14:paraId="09925615" w14:textId="6C780950" w:rsidR="0019500F" w:rsidRPr="00DD0CD8" w:rsidRDefault="0019500F" w:rsidP="00CD29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Maquettage                    </w:t>
                            </w:r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>Wordpress</w:t>
                            </w:r>
                          </w:p>
                          <w:p w14:paraId="01543F98" w14:textId="26E9A552" w:rsidR="0019500F" w:rsidRPr="0019500F" w:rsidRDefault="0019500F" w:rsidP="00CD2916">
                            <w:pPr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Git </w:t>
                            </w:r>
                            <w:r>
                              <w:rPr>
                                <w:color w:val="0070C0"/>
                                <w:sz w:val="24"/>
                                <w:szCs w:val="24"/>
                              </w:rPr>
                              <w:t xml:space="preserve">                                     </w:t>
                            </w:r>
                          </w:p>
                          <w:p w14:paraId="4B01D2AE" w14:textId="77777777" w:rsidR="002626C1" w:rsidRDefault="002626C1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160A07D5" w14:textId="77777777" w:rsidR="007A14CC" w:rsidRDefault="007A14CC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0F3EF460" w14:textId="13DF7EF1" w:rsidR="00155E80" w:rsidRPr="00155E80" w:rsidRDefault="00155E80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011193C8" w14:textId="0F6D414C" w:rsidR="00B07FC3" w:rsidRDefault="00B07FC3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2403DFA0" w14:textId="77777777" w:rsidR="00B07FC3" w:rsidRPr="00EF084F" w:rsidRDefault="00B07FC3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="00B90369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78C0B5A" wp14:editId="4C5DC46D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-5303520</wp:posOffset>
                      </wp:positionV>
                      <wp:extent cx="3162300" cy="5495290"/>
                      <wp:effectExtent l="0" t="0" r="0" b="5715"/>
                      <wp:wrapNone/>
                      <wp:docPr id="1" name="Zone de text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62300" cy="54952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C7D568C" w14:textId="0CE6F790" w:rsidR="00B90369" w:rsidRDefault="00B90369" w:rsidP="00B90369">
                                  <w:pPr>
                                    <w:ind w:left="-392"/>
                                    <w:jc w:val="center"/>
                                    <w:rPr>
                                      <w:b/>
                                      <w:noProof/>
                                      <w:color w:val="82C9FF" w:themeColor="accent2" w:themeTint="66"/>
                                      <w:sz w:val="44"/>
                                      <w:szCs w:val="44"/>
                                      <w:u w:val="single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0369">
                                    <w:rPr>
                                      <w:b/>
                                      <w:noProof/>
                                      <w:color w:val="82C9FF" w:themeColor="accent2" w:themeTint="66"/>
                                      <w:sz w:val="44"/>
                                      <w:szCs w:val="44"/>
                                      <w:u w:val="single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COMPÉTENCE</w:t>
                                  </w:r>
                                </w:p>
                                <w:p w14:paraId="2AF7794A" w14:textId="77777777" w:rsidR="00B90369" w:rsidRDefault="00B90369" w:rsidP="00B90369">
                                  <w:pPr>
                                    <w:ind w:left="-392"/>
                                    <w:jc w:val="center"/>
                                    <w:rPr>
                                      <w:b/>
                                      <w:noProof/>
                                      <w:color w:val="82C9FF" w:themeColor="accent2" w:themeTint="66"/>
                                      <w:sz w:val="28"/>
                                      <w:szCs w:val="28"/>
                                      <w:u w:val="single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  <w:p w14:paraId="3613D3E2" w14:textId="409AC176" w:rsidR="00BB393E" w:rsidRPr="00074C50" w:rsidRDefault="00BB393E" w:rsidP="00074C50">
                                  <w:pPr>
                                    <w:ind w:left="720" w:hanging="360"/>
                                    <w:rPr>
                                      <w:b/>
                                      <w:noProof/>
                                      <w:color w:val="262626" w:themeColor="text1" w:themeTint="D9"/>
                                      <w:sz w:val="28"/>
                                      <w:szCs w:val="28"/>
                                      <w:u w:val="single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8C0B5A" id="Zone de texte 1" o:spid="_x0000_s1028" type="#_x0000_t202" style="position:absolute;left:0;text-align:left;margin-left:4.55pt;margin-top:-417.6pt;width:249pt;height:432.7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" filled="f" stroked="f">
                      <v:textbox style="mso-fit-shape-to-text:t">
                        <w:txbxContent>
                          <w:p w14:paraId="0C7D568C" w14:textId="0CE6F790" w:rsidR="00B90369" w:rsidRDefault="00B90369" w:rsidP="00B90369">
                            <w:pPr>
                              <w:ind w:left="-392"/>
                              <w:jc w:val="center"/>
                              <w:rPr>
                                <w:b/>
                                <w:noProof/>
                                <w:color w:val="82C9FF" w:themeColor="accent2" w:themeTint="66"/>
                                <w:sz w:val="44"/>
                                <w:szCs w:val="44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0369">
                              <w:rPr>
                                <w:b/>
                                <w:noProof/>
                                <w:color w:val="82C9FF" w:themeColor="accent2" w:themeTint="66"/>
                                <w:sz w:val="44"/>
                                <w:szCs w:val="44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COMPÉTENCE</w:t>
                            </w:r>
                          </w:p>
                          <w:p w14:paraId="2AF7794A" w14:textId="77777777" w:rsidR="00B90369" w:rsidRDefault="00B90369" w:rsidP="00B90369">
                            <w:pPr>
                              <w:ind w:left="-392"/>
                              <w:jc w:val="center"/>
                              <w:rPr>
                                <w:b/>
                                <w:noProof/>
                                <w:color w:val="82C9FF" w:themeColor="accent2" w:themeTint="66"/>
                                <w:sz w:val="28"/>
                                <w:szCs w:val="28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613D3E2" w14:textId="409AC176" w:rsidR="00BB393E" w:rsidRPr="00074C50" w:rsidRDefault="00BB393E" w:rsidP="00074C50">
                            <w:pPr>
                              <w:ind w:left="720" w:hanging="360"/>
                              <w:rPr>
                                <w:b/>
                                <w:noProof/>
                                <w:color w:val="262626" w:themeColor="text1" w:themeTint="D9"/>
                                <w:sz w:val="28"/>
                                <w:szCs w:val="28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12B49" w:rsidRPr="005604BC" w14:paraId="693D53DE" w14:textId="77777777" w:rsidTr="00DC66BA">
        <w:trPr>
          <w:trHeight w:val="551"/>
        </w:trPr>
        <w:tc>
          <w:tcPr>
            <w:tcW w:w="649" w:type="dxa"/>
          </w:tcPr>
          <w:p w14:paraId="337E321C" w14:textId="77777777" w:rsidR="00212B49" w:rsidRPr="005604BC" w:rsidRDefault="00212B49" w:rsidP="00AD7ADC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607" w:type="dxa"/>
            <w:gridSpan w:val="2"/>
          </w:tcPr>
          <w:p w14:paraId="4CAD8335" w14:textId="27652990" w:rsidR="00355F23" w:rsidRDefault="00355F23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11B32FE7" w14:textId="5F876C49" w:rsidR="00355F23" w:rsidRDefault="00355F23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44DD0406" w14:textId="77777777" w:rsidR="00355F23" w:rsidRDefault="00355F23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2B1C3380" w14:textId="77777777" w:rsidR="00423E32" w:rsidRDefault="00423E32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6EA3AF2E" w14:textId="77777777" w:rsidR="00423E32" w:rsidRDefault="00423E32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2B7DAED4" w14:textId="77777777" w:rsidR="00423E32" w:rsidRDefault="00423E32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573D724B" w14:textId="77777777" w:rsidR="00423E32" w:rsidRDefault="00423E32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6A30C337" w14:textId="61111130" w:rsidR="00ED64E4" w:rsidRDefault="00AA449D" w:rsidP="001442F8">
            <w:pPr>
              <w:spacing w:before="2" w:line="235" w:lineRule="auto"/>
              <w:ind w:right="-241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Après</w:t>
            </w:r>
            <w:r w:rsidRPr="00BE0591">
              <w:rPr>
                <w:rFonts w:ascii="Arial" w:hAnsi="Arial" w:cs="Arial"/>
                <w:i/>
                <w:iCs/>
                <w:spacing w:val="-3"/>
                <w:sz w:val="18"/>
                <w:szCs w:val="18"/>
              </w:rPr>
              <w:t xml:space="preserve"> </w:t>
            </w: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avoir</w:t>
            </w:r>
            <w:r w:rsidRPr="00BE0591">
              <w:rPr>
                <w:rFonts w:ascii="Arial" w:hAnsi="Arial" w:cs="Arial"/>
                <w:i/>
                <w:iCs/>
                <w:spacing w:val="-6"/>
                <w:sz w:val="18"/>
                <w:szCs w:val="18"/>
              </w:rPr>
              <w:t xml:space="preserve"> </w:t>
            </w: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exercé</w:t>
            </w:r>
            <w:r w:rsidRPr="00BE0591">
              <w:rPr>
                <w:rFonts w:ascii="Arial" w:hAnsi="Arial" w:cs="Arial"/>
                <w:i/>
                <w:iCs/>
                <w:spacing w:val="-5"/>
                <w:sz w:val="18"/>
                <w:szCs w:val="18"/>
              </w:rPr>
              <w:t xml:space="preserve"> </w:t>
            </w: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d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t>ans le commerce en</w:t>
            </w:r>
            <w:r w:rsidR="007F1EBE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t>t</w:t>
            </w:r>
            <w:r w:rsidR="007F1EBE">
              <w:rPr>
                <w:rFonts w:ascii="Arial" w:hAnsi="Arial" w:cs="Arial"/>
                <w:i/>
                <w:iCs/>
                <w:sz w:val="18"/>
                <w:szCs w:val="18"/>
              </w:rPr>
              <w:t>ant</w:t>
            </w:r>
          </w:p>
          <w:p w14:paraId="1C052179" w14:textId="77777777" w:rsidR="005F13CC" w:rsidRDefault="00C546E9" w:rsidP="00AD7ADC">
            <w:pPr>
              <w:spacing w:before="2" w:line="235" w:lineRule="auto"/>
              <w:ind w:left="-45" w:right="-241"/>
              <w:rPr>
                <w:rFonts w:ascii="Arial" w:hAnsi="Arial" w:cs="Arial"/>
                <w:i/>
                <w:iCs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i/>
                <w:iCs/>
                <w:sz w:val="18"/>
                <w:szCs w:val="18"/>
              </w:rPr>
              <w:t>que</w:t>
            </w:r>
            <w:proofErr w:type="gramEnd"/>
            <w:r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</w:t>
            </w:r>
            <w:r w:rsidR="00AA449D">
              <w:rPr>
                <w:rFonts w:ascii="Arial" w:hAnsi="Arial" w:cs="Arial"/>
                <w:i/>
                <w:iCs/>
                <w:sz w:val="18"/>
                <w:szCs w:val="18"/>
              </w:rPr>
              <w:t>caiss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t>ière</w:t>
            </w:r>
            <w:r w:rsidR="00AA449D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</w:t>
            </w:r>
            <w:r w:rsidR="007F1EBE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durant </w:t>
            </w:r>
            <w:r w:rsidR="00AA449D">
              <w:rPr>
                <w:rFonts w:ascii="Arial" w:hAnsi="Arial" w:cs="Arial"/>
                <w:i/>
                <w:iCs/>
                <w:sz w:val="18"/>
                <w:szCs w:val="18"/>
              </w:rPr>
              <w:t>8 ans puis responsable de caisse</w:t>
            </w:r>
            <w:r w:rsidR="00ED64E4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</w:t>
            </w:r>
            <w:r w:rsidR="00AA449D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ainsi que la gestion d’un rayon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pendant </w:t>
            </w:r>
            <w:r w:rsidR="00AA449D">
              <w:rPr>
                <w:rFonts w:ascii="Arial" w:hAnsi="Arial" w:cs="Arial"/>
                <w:i/>
                <w:iCs/>
                <w:sz w:val="18"/>
                <w:szCs w:val="18"/>
              </w:rPr>
              <w:t>2 ans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, j’ai</w:t>
            </w:r>
            <w:r w:rsidR="00AA449D" w:rsidRPr="00BE0591">
              <w:rPr>
                <w:rFonts w:ascii="Arial" w:hAnsi="Arial" w:cs="Arial"/>
                <w:i/>
                <w:iCs/>
                <w:spacing w:val="-6"/>
                <w:sz w:val="18"/>
                <w:szCs w:val="18"/>
              </w:rPr>
              <w:t xml:space="preserve"> </w:t>
            </w:r>
            <w:r w:rsidR="00A74A55">
              <w:rPr>
                <w:rFonts w:ascii="Arial" w:hAnsi="Arial" w:cs="Arial"/>
                <w:i/>
                <w:iCs/>
                <w:spacing w:val="-6"/>
                <w:sz w:val="18"/>
                <w:szCs w:val="18"/>
              </w:rPr>
              <w:t xml:space="preserve"> </w:t>
            </w:r>
            <w:r w:rsidR="003556A0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choisi</w:t>
            </w:r>
            <w:r w:rsidR="003556A0" w:rsidRPr="00BE0591">
              <w:rPr>
                <w:rFonts w:ascii="Arial" w:hAnsi="Arial" w:cs="Arial"/>
                <w:i/>
                <w:iCs/>
                <w:spacing w:val="1"/>
                <w:sz w:val="18"/>
                <w:szCs w:val="18"/>
              </w:rPr>
              <w:t xml:space="preserve"> </w:t>
            </w:r>
            <w:r w:rsidR="003556A0">
              <w:rPr>
                <w:rFonts w:ascii="Arial" w:hAnsi="Arial" w:cs="Arial"/>
                <w:i/>
                <w:iCs/>
                <w:spacing w:val="1"/>
                <w:sz w:val="18"/>
                <w:szCs w:val="18"/>
              </w:rPr>
              <w:t>de</w:t>
            </w:r>
            <w:r w:rsidR="00AA449D" w:rsidRPr="00BE0591">
              <w:rPr>
                <w:rFonts w:ascii="Arial" w:hAnsi="Arial" w:cs="Arial"/>
                <w:i/>
                <w:iCs/>
                <w:spacing w:val="-2"/>
                <w:sz w:val="18"/>
                <w:szCs w:val="18"/>
              </w:rPr>
              <w:t xml:space="preserve"> 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m’investir</w:t>
            </w:r>
            <w:r w:rsidR="00AA449D" w:rsidRPr="00BE0591">
              <w:rPr>
                <w:rFonts w:ascii="Arial" w:hAnsi="Arial" w:cs="Arial"/>
                <w:i/>
                <w:iCs/>
                <w:spacing w:val="-3"/>
                <w:sz w:val="18"/>
                <w:szCs w:val="18"/>
              </w:rPr>
              <w:t xml:space="preserve"> </w:t>
            </w:r>
            <w:r w:rsidR="00AD7ADC">
              <w:rPr>
                <w:rFonts w:ascii="Arial" w:hAnsi="Arial" w:cs="Arial"/>
                <w:i/>
                <w:iCs/>
                <w:spacing w:val="47"/>
                <w:sz w:val="18"/>
                <w:szCs w:val="18"/>
              </w:rPr>
              <w:t>à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100</w:t>
            </w:r>
            <w:r w:rsidR="00AA449D" w:rsidRPr="00BE0591">
              <w:rPr>
                <w:rFonts w:ascii="Arial" w:hAnsi="Arial" w:cs="Arial"/>
                <w:i/>
                <w:iCs/>
                <w:spacing w:val="1"/>
                <w:sz w:val="18"/>
                <w:szCs w:val="18"/>
              </w:rPr>
              <w:t xml:space="preserve"> 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%</w:t>
            </w:r>
            <w:r w:rsidR="00AA449D" w:rsidRPr="00BE0591">
              <w:rPr>
                <w:rFonts w:ascii="Arial" w:hAnsi="Arial" w:cs="Arial"/>
                <w:i/>
                <w:iCs/>
                <w:spacing w:val="-5"/>
                <w:sz w:val="18"/>
                <w:szCs w:val="18"/>
              </w:rPr>
              <w:t xml:space="preserve"> 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dans l</w:t>
            </w:r>
            <w:r w:rsidR="00AA449D">
              <w:rPr>
                <w:rFonts w:ascii="Arial" w:hAnsi="Arial" w:cs="Arial"/>
                <w:i/>
                <w:iCs/>
                <w:sz w:val="18"/>
                <w:szCs w:val="18"/>
              </w:rPr>
              <w:t>e développement web</w:t>
            </w:r>
            <w:r w:rsidR="00AA449D" w:rsidRPr="00BE0591">
              <w:rPr>
                <w:rFonts w:ascii="Arial" w:hAnsi="Arial" w:cs="Arial"/>
                <w:i/>
                <w:iCs/>
                <w:spacing w:val="3"/>
                <w:sz w:val="18"/>
                <w:szCs w:val="18"/>
              </w:rPr>
              <w:t>.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Mes</w:t>
            </w:r>
            <w:r w:rsidR="00AA449D" w:rsidRPr="00BE0591">
              <w:rPr>
                <w:rFonts w:ascii="Arial" w:hAnsi="Arial" w:cs="Arial"/>
                <w:i/>
                <w:iCs/>
                <w:spacing w:val="-7"/>
                <w:sz w:val="18"/>
                <w:szCs w:val="18"/>
              </w:rPr>
              <w:t xml:space="preserve"> 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capacités</w:t>
            </w:r>
            <w:r w:rsidR="00AA449D" w:rsidRPr="00BE0591">
              <w:rPr>
                <w:rFonts w:ascii="Arial" w:hAnsi="Arial" w:cs="Arial"/>
                <w:i/>
                <w:iCs/>
                <w:spacing w:val="-4"/>
                <w:sz w:val="18"/>
                <w:szCs w:val="18"/>
              </w:rPr>
              <w:t xml:space="preserve"> </w:t>
            </w:r>
            <w:r w:rsidR="00AA449D">
              <w:rPr>
                <w:rFonts w:ascii="Arial" w:hAnsi="Arial" w:cs="Arial"/>
                <w:i/>
                <w:iCs/>
                <w:sz w:val="18"/>
                <w:szCs w:val="18"/>
              </w:rPr>
              <w:t>création et communication (relation client</w:t>
            </w:r>
            <w:r w:rsidR="00AA449D" w:rsidRPr="00BE0591">
              <w:rPr>
                <w:rFonts w:ascii="Arial" w:hAnsi="Arial" w:cs="Arial"/>
                <w:i/>
                <w:iCs/>
                <w:spacing w:val="1"/>
                <w:sz w:val="18"/>
                <w:szCs w:val="18"/>
              </w:rPr>
              <w:t>, se</w:t>
            </w:r>
            <w:r w:rsidR="00AA449D">
              <w:rPr>
                <w:rFonts w:ascii="Arial" w:hAnsi="Arial" w:cs="Arial"/>
                <w:i/>
                <w:iCs/>
                <w:spacing w:val="1"/>
                <w:sz w:val="18"/>
                <w:szCs w:val="18"/>
              </w:rPr>
              <w:t xml:space="preserve"> </w:t>
            </w:r>
            <w:r w:rsidR="005F13CC">
              <w:rPr>
                <w:rFonts w:ascii="Arial" w:hAnsi="Arial" w:cs="Arial"/>
                <w:i/>
                <w:iCs/>
                <w:spacing w:val="1"/>
                <w:sz w:val="18"/>
                <w:szCs w:val="18"/>
              </w:rPr>
              <w:t>défier</w:t>
            </w:r>
            <w:r w:rsidR="00AA449D">
              <w:rPr>
                <w:rFonts w:ascii="Arial" w:hAnsi="Arial" w:cs="Arial"/>
                <w:i/>
                <w:iCs/>
                <w:spacing w:val="1"/>
                <w:sz w:val="18"/>
                <w:szCs w:val="18"/>
              </w:rPr>
              <w:t xml:space="preserve">) 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ainsi que d</w:t>
            </w:r>
            <w:r w:rsidR="00AA449D">
              <w:rPr>
                <w:rFonts w:ascii="Arial" w:hAnsi="Arial" w:cs="Arial"/>
                <w:i/>
                <w:iCs/>
                <w:sz w:val="18"/>
                <w:szCs w:val="18"/>
              </w:rPr>
              <w:t>’instinct d’écoute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seront des atouts</w:t>
            </w:r>
          </w:p>
          <w:p w14:paraId="4B27F3B6" w14:textId="0BE1DE5A" w:rsidR="00AA449D" w:rsidRPr="00BE0591" w:rsidRDefault="00AA449D" w:rsidP="00AD7ADC">
            <w:pPr>
              <w:spacing w:before="2" w:line="235" w:lineRule="auto"/>
              <w:ind w:left="-45" w:right="-241"/>
              <w:rPr>
                <w:rFonts w:ascii="Arial" w:hAnsi="Arial" w:cs="Arial"/>
                <w:i/>
                <w:iCs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i/>
                <w:iCs/>
                <w:sz w:val="18"/>
                <w:szCs w:val="18"/>
              </w:rPr>
              <w:t>pour</w:t>
            </w:r>
            <w:proofErr w:type="gramEnd"/>
            <w:r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satisfaire les demandes qui me seront demand</w:t>
            </w:r>
            <w:r w:rsidR="005F13CC">
              <w:rPr>
                <w:rFonts w:ascii="Arial" w:hAnsi="Arial" w:cs="Arial"/>
                <w:i/>
                <w:iCs/>
                <w:sz w:val="18"/>
                <w:szCs w:val="18"/>
              </w:rPr>
              <w:t>ées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t>.</w:t>
            </w:r>
          </w:p>
          <w:p w14:paraId="0B5530EB" w14:textId="77777777" w:rsidR="00212B49" w:rsidRPr="005604BC" w:rsidRDefault="00212B49" w:rsidP="00AD7ADC">
            <w:pPr>
              <w:spacing w:before="2" w:line="235" w:lineRule="auto"/>
              <w:ind w:left="174"/>
              <w:rPr>
                <w:color w:val="0072C7" w:themeColor="accent2"/>
              </w:rPr>
            </w:pPr>
          </w:p>
        </w:tc>
        <w:tc>
          <w:tcPr>
            <w:tcW w:w="426" w:type="dxa"/>
            <w:vMerge/>
          </w:tcPr>
          <w:p w14:paraId="5E426B8E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35250BAA" w14:textId="77777777" w:rsidR="00212B49" w:rsidRPr="005604BC" w:rsidRDefault="00212B49" w:rsidP="00212B49"/>
        </w:tc>
      </w:tr>
      <w:tr w:rsidR="00212B49" w:rsidRPr="005604BC" w14:paraId="3F415563" w14:textId="77777777" w:rsidTr="00DC66BA">
        <w:trPr>
          <w:trHeight w:val="256"/>
        </w:trPr>
        <w:tc>
          <w:tcPr>
            <w:tcW w:w="649" w:type="dxa"/>
          </w:tcPr>
          <w:p w14:paraId="70C7670D" w14:textId="77777777" w:rsidR="00212B49" w:rsidRPr="005604BC" w:rsidRDefault="00212B49" w:rsidP="00212B49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2CC96425" w14:textId="77777777" w:rsidR="00212B49" w:rsidRPr="005604BC" w:rsidRDefault="00212B49" w:rsidP="00212B49">
            <w:pPr>
              <w:pStyle w:val="Informations"/>
              <w:jc w:val="center"/>
              <w:rPr>
                <w:rStyle w:val="lev"/>
                <w:b w:val="0"/>
                <w:bCs w:val="0"/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385BBF75" wp14:editId="32CCC199">
                      <wp:extent cx="337185" cy="333375"/>
                      <wp:effectExtent l="0" t="0" r="5715" b="9525"/>
                      <wp:docPr id="21" name="Groupe 21" descr="icô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e libre : Forme 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 23" descr="Icô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A7E14D" id="Groupe 21" o:spid="_x0000_s1026" alt="icô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">
                      <v:shape id="Forme libre : Forme 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 23" o:spid="_x0000_s1028" type="#_x0000_t75" alt="Icô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Icô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39" w:type="dxa"/>
            <w:vAlign w:val="center"/>
          </w:tcPr>
          <w:p w14:paraId="4513B42F" w14:textId="0E029B91" w:rsidR="00212B49" w:rsidRPr="005604BC" w:rsidRDefault="00212B49" w:rsidP="00212B49">
            <w:pPr>
              <w:pStyle w:val="Informations"/>
            </w:pPr>
            <w:r>
              <w:t>7 rue de la haute futaie</w:t>
            </w:r>
          </w:p>
          <w:p w14:paraId="1FF459A0" w14:textId="50BEDFA7" w:rsidR="00212B49" w:rsidRPr="005604BC" w:rsidRDefault="001442F8" w:rsidP="00212B49">
            <w:pPr>
              <w:pStyle w:val="Informations"/>
            </w:pPr>
            <w:r>
              <w:t>27120 PACY SUR EURE</w:t>
            </w:r>
          </w:p>
        </w:tc>
        <w:tc>
          <w:tcPr>
            <w:tcW w:w="426" w:type="dxa"/>
            <w:vMerge/>
          </w:tcPr>
          <w:p w14:paraId="7C1F0DD6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4E62CC38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0C783C82" w14:textId="77777777" w:rsidTr="00DC66BA">
        <w:trPr>
          <w:trHeight w:val="85"/>
        </w:trPr>
        <w:tc>
          <w:tcPr>
            <w:tcW w:w="649" w:type="dxa"/>
          </w:tcPr>
          <w:p w14:paraId="48759706" w14:textId="77777777" w:rsidR="00212B49" w:rsidRPr="005604BC" w:rsidRDefault="00212B49" w:rsidP="00212B49">
            <w:pPr>
              <w:pStyle w:val="Sansinterligne"/>
              <w:rPr>
                <w:color w:val="666666"/>
              </w:rPr>
            </w:pPr>
          </w:p>
        </w:tc>
        <w:tc>
          <w:tcPr>
            <w:tcW w:w="4607" w:type="dxa"/>
            <w:gridSpan w:val="2"/>
            <w:vAlign w:val="center"/>
          </w:tcPr>
          <w:p w14:paraId="622F95C6" w14:textId="77777777" w:rsidR="00212B49" w:rsidRPr="005604BC" w:rsidRDefault="00212B49" w:rsidP="00212B49">
            <w:pPr>
              <w:pStyle w:val="Sansinterligne"/>
              <w:rPr>
                <w:color w:val="666666"/>
              </w:rPr>
            </w:pPr>
          </w:p>
        </w:tc>
        <w:tc>
          <w:tcPr>
            <w:tcW w:w="426" w:type="dxa"/>
            <w:vMerge/>
          </w:tcPr>
          <w:p w14:paraId="5691A98A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2D220074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1F4514D7" w14:textId="77777777" w:rsidTr="00DC66BA">
        <w:trPr>
          <w:trHeight w:val="295"/>
        </w:trPr>
        <w:tc>
          <w:tcPr>
            <w:tcW w:w="649" w:type="dxa"/>
          </w:tcPr>
          <w:p w14:paraId="7BB5FCF2" w14:textId="77777777" w:rsidR="00212B49" w:rsidRPr="005604BC" w:rsidRDefault="00212B49" w:rsidP="00212B49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0FB5D930" w14:textId="77777777" w:rsidR="00212B49" w:rsidRPr="005604BC" w:rsidRDefault="00212B49" w:rsidP="00212B49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742BD91B" wp14:editId="5134C86F">
                      <wp:extent cx="337820" cy="337185"/>
                      <wp:effectExtent l="0" t="0" r="5080" b="5715"/>
                      <wp:docPr id="22" name="Groupe 22" descr="icône de téléph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e libre : Forme 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 28" descr="Icône de téléph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161A9E" id="Groupe 22" o:spid="_x0000_s1026" alt="icône de téléph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">
                      <v:shape id="Forme libre : Forme 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28" o:spid="_x0000_s1028" type="#_x0000_t75" alt="Icône de téléph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Icône de téléph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39" w:type="dxa"/>
            <w:vAlign w:val="center"/>
          </w:tcPr>
          <w:p w14:paraId="4E59B0EC" w14:textId="1A35983F" w:rsidR="00212B49" w:rsidRPr="005604BC" w:rsidRDefault="00212B49" w:rsidP="00212B49">
            <w:pPr>
              <w:pStyle w:val="Informations"/>
            </w:pPr>
            <w:r>
              <w:t>06 41 70 47 08</w:t>
            </w:r>
          </w:p>
        </w:tc>
        <w:tc>
          <w:tcPr>
            <w:tcW w:w="426" w:type="dxa"/>
            <w:vMerge/>
          </w:tcPr>
          <w:p w14:paraId="61E52732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2F1DA4B9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762468D9" w14:textId="77777777" w:rsidTr="00DC66BA">
        <w:trPr>
          <w:trHeight w:val="85"/>
        </w:trPr>
        <w:tc>
          <w:tcPr>
            <w:tcW w:w="649" w:type="dxa"/>
          </w:tcPr>
          <w:p w14:paraId="383D4875" w14:textId="77777777" w:rsidR="00212B49" w:rsidRPr="005604BC" w:rsidRDefault="00212B49" w:rsidP="00212B49">
            <w:pPr>
              <w:pStyle w:val="Sansinterligne"/>
              <w:rPr>
                <w:color w:val="666666"/>
              </w:rPr>
            </w:pPr>
          </w:p>
        </w:tc>
        <w:tc>
          <w:tcPr>
            <w:tcW w:w="4607" w:type="dxa"/>
            <w:gridSpan w:val="2"/>
            <w:vAlign w:val="center"/>
          </w:tcPr>
          <w:p w14:paraId="22118DDE" w14:textId="77777777" w:rsidR="00212B49" w:rsidRPr="005604BC" w:rsidRDefault="00212B49" w:rsidP="00212B49">
            <w:pPr>
              <w:pStyle w:val="Sansinterligne"/>
              <w:rPr>
                <w:color w:val="666666"/>
              </w:rPr>
            </w:pPr>
          </w:p>
        </w:tc>
        <w:tc>
          <w:tcPr>
            <w:tcW w:w="426" w:type="dxa"/>
            <w:vMerge/>
          </w:tcPr>
          <w:p w14:paraId="167C3D91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375294D4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55935558" w14:textId="77777777" w:rsidTr="00DC66BA">
        <w:trPr>
          <w:trHeight w:val="299"/>
        </w:trPr>
        <w:tc>
          <w:tcPr>
            <w:tcW w:w="649" w:type="dxa"/>
          </w:tcPr>
          <w:p w14:paraId="6DD732E2" w14:textId="77777777" w:rsidR="00212B49" w:rsidRPr="005604BC" w:rsidRDefault="00212B49" w:rsidP="00212B49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73C7F139" w14:textId="77777777" w:rsidR="00212B49" w:rsidRPr="005604BC" w:rsidRDefault="00212B49" w:rsidP="00212B49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70FA2C41" wp14:editId="4880A2F6">
                      <wp:extent cx="338455" cy="346075"/>
                      <wp:effectExtent l="0" t="0" r="4445" b="0"/>
                      <wp:docPr id="24" name="Groupe 24" descr="icône de courrier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e libre : Forme 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 32" descr="Icône de courrie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87FD31" id="Groupe 24" o:spid="_x0000_s1026" alt="icône de courrier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">
                      <v:shape id="Forme libre : Forme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2" o:spid="_x0000_s1028" type="#_x0000_t75" alt="Icône de courrier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Icône de courri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39" w:type="dxa"/>
            <w:vAlign w:val="center"/>
          </w:tcPr>
          <w:p w14:paraId="587E11EA" w14:textId="7B649CCC" w:rsidR="00212B49" w:rsidRDefault="005554DB" w:rsidP="00212B49">
            <w:pPr>
              <w:pStyle w:val="Informations"/>
            </w:pPr>
            <w:proofErr w:type="gramStart"/>
            <w:r>
              <w:t>s</w:t>
            </w:r>
            <w:r w:rsidR="00212B49">
              <w:t>everine.philippe</w:t>
            </w:r>
            <w:proofErr w:type="gramEnd"/>
            <w:r w:rsidR="00212B49">
              <w:t>27</w:t>
            </w:r>
          </w:p>
          <w:p w14:paraId="778221BC" w14:textId="77777777" w:rsidR="00212B49" w:rsidRPr="005604BC" w:rsidRDefault="00212B49" w:rsidP="00212B49">
            <w:pPr>
              <w:pStyle w:val="Informations"/>
            </w:pPr>
            <w:r>
              <w:t>@gmail.com</w:t>
            </w:r>
          </w:p>
        </w:tc>
        <w:tc>
          <w:tcPr>
            <w:tcW w:w="426" w:type="dxa"/>
            <w:vMerge/>
          </w:tcPr>
          <w:p w14:paraId="5655206F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1ACA14F9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727BD984" w14:textId="77777777" w:rsidTr="00DC66BA">
        <w:trPr>
          <w:trHeight w:val="82"/>
        </w:trPr>
        <w:tc>
          <w:tcPr>
            <w:tcW w:w="649" w:type="dxa"/>
          </w:tcPr>
          <w:p w14:paraId="103DF65A" w14:textId="77777777" w:rsidR="00212B49" w:rsidRPr="005604BC" w:rsidRDefault="00212B49" w:rsidP="00212B49">
            <w:pPr>
              <w:pStyle w:val="Sansinterligne"/>
              <w:rPr>
                <w:color w:val="666666"/>
              </w:rPr>
            </w:pPr>
          </w:p>
        </w:tc>
        <w:tc>
          <w:tcPr>
            <w:tcW w:w="4607" w:type="dxa"/>
            <w:gridSpan w:val="2"/>
            <w:vAlign w:val="center"/>
          </w:tcPr>
          <w:p w14:paraId="342084F5" w14:textId="77777777" w:rsidR="00212B49" w:rsidRPr="005604BC" w:rsidRDefault="00212B49" w:rsidP="00212B49">
            <w:pPr>
              <w:pStyle w:val="Sansinterligne"/>
              <w:rPr>
                <w:color w:val="666666"/>
              </w:rPr>
            </w:pPr>
          </w:p>
        </w:tc>
        <w:tc>
          <w:tcPr>
            <w:tcW w:w="426" w:type="dxa"/>
            <w:vMerge/>
          </w:tcPr>
          <w:p w14:paraId="5E996F90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3F59C8DF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44B6B012" w14:textId="77777777" w:rsidTr="00DC66BA">
        <w:trPr>
          <w:trHeight w:val="351"/>
        </w:trPr>
        <w:tc>
          <w:tcPr>
            <w:tcW w:w="649" w:type="dxa"/>
          </w:tcPr>
          <w:p w14:paraId="14549A3C" w14:textId="77777777" w:rsidR="00212B49" w:rsidRPr="005604BC" w:rsidRDefault="00212B49" w:rsidP="00212B49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0CADBE40" w14:textId="6E2EC65A" w:rsidR="00212B49" w:rsidRPr="005604BC" w:rsidRDefault="00212B49" w:rsidP="00212B49">
            <w:pPr>
              <w:pStyle w:val="Informations"/>
              <w:jc w:val="center"/>
              <w:rPr>
                <w:color w:val="666666"/>
              </w:rPr>
            </w:pPr>
          </w:p>
        </w:tc>
        <w:tc>
          <w:tcPr>
            <w:tcW w:w="4039" w:type="dxa"/>
            <w:vAlign w:val="center"/>
          </w:tcPr>
          <w:p w14:paraId="0068578C" w14:textId="49D0E6B0" w:rsidR="00212B49" w:rsidRPr="005604BC" w:rsidRDefault="00212B49" w:rsidP="00212B49">
            <w:pPr>
              <w:pStyle w:val="Informations"/>
            </w:pPr>
          </w:p>
        </w:tc>
        <w:tc>
          <w:tcPr>
            <w:tcW w:w="426" w:type="dxa"/>
            <w:vMerge/>
          </w:tcPr>
          <w:p w14:paraId="3DF35579" w14:textId="77777777" w:rsidR="00212B49" w:rsidRPr="005604BC" w:rsidRDefault="00212B49" w:rsidP="00CD2916">
            <w:pPr>
              <w:pStyle w:val="Informations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3B22E4F7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4024570A" w14:textId="77777777" w:rsidTr="00DC66BA">
        <w:trPr>
          <w:trHeight w:val="1159"/>
        </w:trPr>
        <w:tc>
          <w:tcPr>
            <w:tcW w:w="649" w:type="dxa"/>
          </w:tcPr>
          <w:p w14:paraId="2F8D824C" w14:textId="77777777" w:rsidR="00212B49" w:rsidRPr="005604BC" w:rsidRDefault="00212B49" w:rsidP="00212B49">
            <w:pPr>
              <w:rPr>
                <w:color w:val="0072C7" w:themeColor="accent2"/>
              </w:rPr>
            </w:pPr>
          </w:p>
        </w:tc>
        <w:tc>
          <w:tcPr>
            <w:tcW w:w="4607" w:type="dxa"/>
            <w:gridSpan w:val="2"/>
          </w:tcPr>
          <w:p w14:paraId="10A25139" w14:textId="41D281EC" w:rsidR="00212B49" w:rsidRDefault="00AA449D" w:rsidP="00B35448">
            <w:pPr>
              <w:jc w:val="both"/>
              <w:rPr>
                <w:rFonts w:ascii="Arial" w:hAnsi="Arial" w:cs="Arial"/>
                <w:b/>
                <w:color w:val="2D587C" w:themeColor="accent5" w:themeShade="BF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b/>
                <w:color w:val="2D587C" w:themeColor="accent5" w:themeShade="BF"/>
                <w:sz w:val="24"/>
                <w:szCs w:val="24"/>
                <w:u w:val="single"/>
              </w:rPr>
              <w:t xml:space="preserve">Ma </w:t>
            </w:r>
            <w:r w:rsidR="0019500F">
              <w:rPr>
                <w:rFonts w:ascii="Arial" w:hAnsi="Arial" w:cs="Arial"/>
                <w:b/>
                <w:color w:val="2D587C" w:themeColor="accent5" w:themeShade="BF"/>
                <w:sz w:val="24"/>
                <w:szCs w:val="24"/>
                <w:u w:val="single"/>
              </w:rPr>
              <w:t>personnalité</w:t>
            </w:r>
            <w:r w:rsidR="0019500F" w:rsidRPr="003B3A05">
              <w:rPr>
                <w:rFonts w:ascii="Arial" w:hAnsi="Arial" w:cs="Arial"/>
                <w:b/>
                <w:color w:val="2D587C" w:themeColor="accent5" w:themeShade="BF"/>
                <w:sz w:val="24"/>
                <w:szCs w:val="24"/>
                <w:u w:val="single"/>
              </w:rPr>
              <w:t xml:space="preserve"> :</w:t>
            </w:r>
          </w:p>
          <w:p w14:paraId="219174E2" w14:textId="77777777" w:rsidR="00212B49" w:rsidRPr="00827C1E" w:rsidRDefault="00212B49" w:rsidP="00212B49">
            <w:pPr>
              <w:ind w:left="-229" w:hanging="360"/>
              <w:jc w:val="both"/>
              <w:rPr>
                <w:rFonts w:ascii="Arial" w:hAnsi="Arial" w:cs="Arial"/>
                <w:b/>
                <w:color w:val="2D587C" w:themeColor="accent5" w:themeShade="BF"/>
                <w:sz w:val="24"/>
                <w:szCs w:val="24"/>
                <w:u w:val="single"/>
              </w:rPr>
            </w:pPr>
          </w:p>
          <w:p w14:paraId="331D4A61" w14:textId="37051439" w:rsidR="00212B49" w:rsidRDefault="00212B49" w:rsidP="00DC66BA">
            <w:pPr>
              <w:ind w:left="5342" w:right="-6065" w:hanging="709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Dynamique</w:t>
            </w:r>
          </w:p>
          <w:p w14:paraId="04038BDA" w14:textId="12E5911C" w:rsidR="00212B49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Gestion</w:t>
            </w:r>
          </w:p>
          <w:p w14:paraId="3E4D344E" w14:textId="5A0B7139" w:rsidR="00212B49" w:rsidRPr="00B0699F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Organiser</w:t>
            </w:r>
          </w:p>
          <w:p w14:paraId="4AA7269C" w14:textId="79531499" w:rsidR="00212B49" w:rsidRPr="00B0699F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0699F">
              <w:rPr>
                <w:rFonts w:ascii="Arial" w:hAnsi="Arial" w:cs="Arial"/>
                <w:sz w:val="18"/>
                <w:szCs w:val="18"/>
              </w:rPr>
              <w:t>Esprit d’équipe</w:t>
            </w:r>
          </w:p>
          <w:p w14:paraId="09810AC3" w14:textId="77777777" w:rsidR="00212B49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0699F">
              <w:rPr>
                <w:rFonts w:ascii="Arial" w:hAnsi="Arial" w:cs="Arial"/>
                <w:sz w:val="18"/>
                <w:szCs w:val="18"/>
              </w:rPr>
              <w:t>Persévérante</w:t>
            </w:r>
          </w:p>
          <w:p w14:paraId="4DAED633" w14:textId="77777777" w:rsidR="00212B49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3A39A02A" w14:textId="77777777" w:rsidR="00212B49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7B1A7F44" w14:textId="346D1A5E" w:rsidR="00212B49" w:rsidRPr="00B0699F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PERMIS B</w:t>
            </w:r>
          </w:p>
          <w:p w14:paraId="62CC7CB1" w14:textId="77777777" w:rsidR="00212B49" w:rsidRPr="005604BC" w:rsidRDefault="00212B49" w:rsidP="00212B49">
            <w:pPr>
              <w:rPr>
                <w:color w:val="0072C7" w:themeColor="accent2"/>
              </w:rPr>
            </w:pPr>
          </w:p>
        </w:tc>
        <w:tc>
          <w:tcPr>
            <w:tcW w:w="426" w:type="dxa"/>
          </w:tcPr>
          <w:p w14:paraId="59D87F65" w14:textId="77777777" w:rsidR="00212B49" w:rsidRPr="005604BC" w:rsidRDefault="00212B49" w:rsidP="00CD2916">
            <w:pPr>
              <w:ind w:right="-395"/>
            </w:pPr>
          </w:p>
        </w:tc>
        <w:tc>
          <w:tcPr>
            <w:tcW w:w="5966" w:type="dxa"/>
            <w:vMerge/>
          </w:tcPr>
          <w:p w14:paraId="619C3183" w14:textId="77777777" w:rsidR="00212B49" w:rsidRPr="005604BC" w:rsidRDefault="00212B49" w:rsidP="00212B49"/>
        </w:tc>
      </w:tr>
    </w:tbl>
    <w:p w14:paraId="4D2BFC6A" w14:textId="51936EEB" w:rsidR="007F5B63" w:rsidRPr="005604BC" w:rsidRDefault="007F5B63" w:rsidP="006D79A8">
      <w:pPr>
        <w:pStyle w:val="Corpsdetexte"/>
      </w:pPr>
    </w:p>
    <w:sectPr w:rsidR="007F5B63" w:rsidRPr="005604BC" w:rsidSect="008E0BF2">
      <w:headerReference w:type="default" r:id="rId19"/>
      <w:type w:val="continuous"/>
      <w:pgSz w:w="11906" w:h="16838" w:code="9"/>
      <w:pgMar w:top="2302" w:right="794" w:bottom="1140" w:left="1140" w:header="720" w:footer="153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20190" w14:textId="77777777" w:rsidR="008F75E1" w:rsidRDefault="008F75E1" w:rsidP="00590471">
      <w:r>
        <w:separator/>
      </w:r>
    </w:p>
  </w:endnote>
  <w:endnote w:type="continuationSeparator" w:id="0">
    <w:p w14:paraId="1ECA64C3" w14:textId="77777777" w:rsidR="008F75E1" w:rsidRDefault="008F75E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B0A00" w14:textId="77777777" w:rsidR="008F75E1" w:rsidRDefault="008F75E1" w:rsidP="00590471">
      <w:r>
        <w:separator/>
      </w:r>
    </w:p>
  </w:footnote>
  <w:footnote w:type="continuationSeparator" w:id="0">
    <w:p w14:paraId="78FA48B3" w14:textId="77777777" w:rsidR="008F75E1" w:rsidRDefault="008F75E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E5E99" w14:textId="01B9FBAC" w:rsidR="00590471" w:rsidRPr="002D51C6" w:rsidRDefault="0004742B" w:rsidP="00060042">
    <w:pPr>
      <w:pStyle w:val="Corpsdetexte"/>
    </w:pPr>
    <w:r w:rsidRPr="002D51C6"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0D0EBAE" wp14:editId="27DC1EA2">
              <wp:simplePos x="0" y="0"/>
              <wp:positionH relativeFrom="column">
                <wp:posOffset>-1317551</wp:posOffset>
              </wp:positionH>
              <wp:positionV relativeFrom="paragraph">
                <wp:posOffset>-257175</wp:posOffset>
              </wp:positionV>
              <wp:extent cx="8666732" cy="10547991"/>
              <wp:effectExtent l="0" t="0" r="1270" b="5715"/>
              <wp:wrapNone/>
              <wp:docPr id="26" name="Groupe 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e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2" name="Forme libre : Forme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e libre : Forme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 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e 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e libre : Forme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e libre : Forme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e libre : Forme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e libre : Forme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e libre : Forme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e libre : Forme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FF8A2D" id="Groupe 26" o:spid="_x0000_s1026" alt="&quot;&quot;" style="position:absolute;margin-left:-103.75pt;margin-top:-20.25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b+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76y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m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u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j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2/g7WF5QK9LH2I/k6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u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">
              <v:group id="Groupe 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e libre : Forme 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 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e 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e libre : Forme 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6C264D3" wp14:editId="248EF033">
              <wp:simplePos x="0" y="0"/>
              <wp:positionH relativeFrom="margin">
                <wp:align>left</wp:align>
              </wp:positionH>
              <wp:positionV relativeFrom="paragraph">
                <wp:posOffset>9525</wp:posOffset>
              </wp:positionV>
              <wp:extent cx="1828800" cy="1828800"/>
              <wp:effectExtent l="0" t="0" r="0" b="0"/>
              <wp:wrapNone/>
              <wp:docPr id="5" name="Zone de text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3F3EBB" w14:textId="133F5777" w:rsidR="0004742B" w:rsidRPr="0004742B" w:rsidRDefault="0004742B" w:rsidP="0004742B">
                          <w:pPr>
                            <w:pStyle w:val="Corpsdetexte"/>
                            <w:rPr>
                              <w:b/>
                              <w:color w:val="262626" w:themeColor="text1" w:themeTint="D9"/>
                              <w:sz w:val="48"/>
                              <w:szCs w:val="48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C264D3" id="_x0000_t202" coordsize="21600,21600" o:spt="202" path="m,l,21600r21600,l21600,xe">
              <v:stroke joinstyle="miter"/>
              <v:path gradientshapeok="t" o:connecttype="rect"/>
            </v:shapetype>
            <v:shape id="Zone de texte 5" o:spid="_x0000_s1029" type="#_x0000_t202" style="position:absolute;margin-left:0;margin-top:.75pt;width:2in;height:2in;z-index:25165926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" filled="f" stroked="f">
              <v:textbox style="mso-fit-shape-to-text:t">
                <w:txbxContent>
                  <w:p w14:paraId="173F3EBB" w14:textId="133F5777" w:rsidR="0004742B" w:rsidRPr="0004742B" w:rsidRDefault="0004742B" w:rsidP="0004742B">
                    <w:pPr>
                      <w:pStyle w:val="Corpsdetexte"/>
                      <w:rPr>
                        <w:b/>
                        <w:color w:val="262626" w:themeColor="text1" w:themeTint="D9"/>
                        <w:sz w:val="48"/>
                        <w:szCs w:val="48"/>
                        <w14:shadow w14:blurRad="0" w14:dist="38100" w14:dir="2700000" w14:sx="100000" w14:sy="100000" w14:kx="0" w14:ky="0" w14:algn="bl">
                          <w14:schemeClr w14:val="accent5"/>
                        </w14:shadow>
                        <w14:textOutline w14:w="6731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355F2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312EDC" wp14:editId="77DF7B3F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Zone de text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B66002D" w14:textId="055EBD0C" w:rsidR="00355F23" w:rsidRPr="00355F23" w:rsidRDefault="00355F23" w:rsidP="00355F23">
                          <w:pPr>
                            <w:pStyle w:val="Corpsdetexte"/>
                            <w:jc w:val="center"/>
                            <w:rPr>
                              <w:b/>
                              <w:noProof/>
                              <w:color w:val="262626" w:themeColor="text1" w:themeTint="D9"/>
                              <w:sz w:val="72"/>
                              <w:szCs w:val="72"/>
                              <w:lang w:val="en-US" w:eastAsia="zh-CN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312EDC" id="Zone de texte 7" o:spid="_x0000_s1030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" filled="f" stroked="f">
              <v:textbox style="mso-fit-shape-to-text:t">
                <w:txbxContent>
                  <w:p w14:paraId="4B66002D" w14:textId="055EBD0C" w:rsidR="00355F23" w:rsidRPr="00355F23" w:rsidRDefault="00355F23" w:rsidP="00355F23">
                    <w:pPr>
                      <w:pStyle w:val="Corpsdetexte"/>
                      <w:jc w:val="center"/>
                      <w:rPr>
                        <w:b/>
                        <w:noProof/>
                        <w:color w:val="262626" w:themeColor="text1" w:themeTint="D9"/>
                        <w:sz w:val="72"/>
                        <w:szCs w:val="72"/>
                        <w:lang w:val="en-US" w:eastAsia="zh-CN"/>
                        <w14:shadow w14:blurRad="0" w14:dist="38100" w14:dir="2700000" w14:sx="100000" w14:sy="100000" w14:kx="0" w14:ky="0" w14:algn="bl">
                          <w14:schemeClr w14:val="accent5"/>
                        </w14:shadow>
                        <w14:textOutline w14:w="6731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  <w:r w:rsidR="00355F23">
      <w:rPr>
        <w:noProof/>
        <w:lang w:val="en-US" w:eastAsia="zh-CN"/>
      </w:rPr>
      <w:t xml:space="preserve">                                                                                                          </w:t>
    </w:r>
    <w:r w:rsidR="00E5342F" w:rsidRPr="002D51C6">
      <w:rPr>
        <w:noProof/>
        <w:lang w:val="en-US" w:eastAsia="zh-CN"/>
      </w:rPr>
      <w:t xml:space="preserve"> </w:t>
    </w:r>
    <w:r w:rsidR="00060042" w:rsidRPr="002D51C6">
      <w:rPr>
        <w:noProof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7987180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D1EC4A6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2F60B1E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0FABA16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EDAC04E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5C134A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4C7E0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4AEC1C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FC331A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3B6D3C"/>
    <w:multiLevelType w:val="hybridMultilevel"/>
    <w:tmpl w:val="AF7A47CA"/>
    <w:lvl w:ilvl="0" w:tplc="040C0001">
      <w:start w:val="1"/>
      <w:numFmt w:val="bullet"/>
      <w:lvlText w:val=""/>
      <w:lvlJc w:val="left"/>
      <w:pPr>
        <w:ind w:left="3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7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4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3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088" w:hanging="360"/>
      </w:pPr>
      <w:rPr>
        <w:rFonts w:ascii="Wingdings" w:hAnsi="Wingdings" w:hint="default"/>
      </w:rPr>
    </w:lvl>
  </w:abstractNum>
  <w:abstractNum w:abstractNumId="13" w15:restartNumberingAfterBreak="0">
    <w:nsid w:val="4D1F73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7A916DD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7C9F3B9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34468967">
    <w:abstractNumId w:val="10"/>
  </w:num>
  <w:num w:numId="2" w16cid:durableId="590162193">
    <w:abstractNumId w:val="11"/>
  </w:num>
  <w:num w:numId="3" w16cid:durableId="1398937159">
    <w:abstractNumId w:val="9"/>
  </w:num>
  <w:num w:numId="4" w16cid:durableId="824466738">
    <w:abstractNumId w:val="15"/>
  </w:num>
  <w:num w:numId="5" w16cid:durableId="1305039445">
    <w:abstractNumId w:val="13"/>
  </w:num>
  <w:num w:numId="6" w16cid:durableId="243806657">
    <w:abstractNumId w:val="8"/>
  </w:num>
  <w:num w:numId="7" w16cid:durableId="2075808919">
    <w:abstractNumId w:val="3"/>
  </w:num>
  <w:num w:numId="8" w16cid:durableId="2003728981">
    <w:abstractNumId w:val="2"/>
  </w:num>
  <w:num w:numId="9" w16cid:durableId="2017220550">
    <w:abstractNumId w:val="1"/>
  </w:num>
  <w:num w:numId="10" w16cid:durableId="676929065">
    <w:abstractNumId w:val="0"/>
  </w:num>
  <w:num w:numId="11" w16cid:durableId="1473594">
    <w:abstractNumId w:val="7"/>
  </w:num>
  <w:num w:numId="12" w16cid:durableId="1268851187">
    <w:abstractNumId w:val="6"/>
  </w:num>
  <w:num w:numId="13" w16cid:durableId="1369455942">
    <w:abstractNumId w:val="5"/>
  </w:num>
  <w:num w:numId="14" w16cid:durableId="962619397">
    <w:abstractNumId w:val="4"/>
  </w:num>
  <w:num w:numId="15" w16cid:durableId="1275594725">
    <w:abstractNumId w:val="14"/>
  </w:num>
  <w:num w:numId="16" w16cid:durableId="111375067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330"/>
    <w:rsid w:val="00037013"/>
    <w:rsid w:val="0004742B"/>
    <w:rsid w:val="00057B16"/>
    <w:rsid w:val="00060042"/>
    <w:rsid w:val="00074C50"/>
    <w:rsid w:val="0008685D"/>
    <w:rsid w:val="00090860"/>
    <w:rsid w:val="000A7991"/>
    <w:rsid w:val="000E396C"/>
    <w:rsid w:val="000F3346"/>
    <w:rsid w:val="00112FD7"/>
    <w:rsid w:val="001442F8"/>
    <w:rsid w:val="00150ABD"/>
    <w:rsid w:val="00155E80"/>
    <w:rsid w:val="001946FC"/>
    <w:rsid w:val="0019500F"/>
    <w:rsid w:val="001E0E30"/>
    <w:rsid w:val="00212330"/>
    <w:rsid w:val="00212B49"/>
    <w:rsid w:val="00222466"/>
    <w:rsid w:val="00247254"/>
    <w:rsid w:val="0024753C"/>
    <w:rsid w:val="002626C1"/>
    <w:rsid w:val="00272448"/>
    <w:rsid w:val="00276026"/>
    <w:rsid w:val="00294F1B"/>
    <w:rsid w:val="002A6560"/>
    <w:rsid w:val="002B4549"/>
    <w:rsid w:val="002D3A7A"/>
    <w:rsid w:val="002D453B"/>
    <w:rsid w:val="002D51C6"/>
    <w:rsid w:val="002F346F"/>
    <w:rsid w:val="00302468"/>
    <w:rsid w:val="00305B7A"/>
    <w:rsid w:val="003067B9"/>
    <w:rsid w:val="00310F17"/>
    <w:rsid w:val="00322A46"/>
    <w:rsid w:val="003326CB"/>
    <w:rsid w:val="003522ED"/>
    <w:rsid w:val="00353B60"/>
    <w:rsid w:val="003556A0"/>
    <w:rsid w:val="00355F23"/>
    <w:rsid w:val="00376291"/>
    <w:rsid w:val="00380FD1"/>
    <w:rsid w:val="00383D02"/>
    <w:rsid w:val="00385DE7"/>
    <w:rsid w:val="003A63D5"/>
    <w:rsid w:val="003A6EBB"/>
    <w:rsid w:val="003B365F"/>
    <w:rsid w:val="003D1B71"/>
    <w:rsid w:val="00411895"/>
    <w:rsid w:val="00423E32"/>
    <w:rsid w:val="004314D5"/>
    <w:rsid w:val="004410D6"/>
    <w:rsid w:val="004E158A"/>
    <w:rsid w:val="004F1FD0"/>
    <w:rsid w:val="004F50CA"/>
    <w:rsid w:val="0050760F"/>
    <w:rsid w:val="00554A2D"/>
    <w:rsid w:val="005554DB"/>
    <w:rsid w:val="005604BC"/>
    <w:rsid w:val="00565C77"/>
    <w:rsid w:val="0056708E"/>
    <w:rsid w:val="005801E5"/>
    <w:rsid w:val="00590471"/>
    <w:rsid w:val="005A22C9"/>
    <w:rsid w:val="005A58A9"/>
    <w:rsid w:val="005C7822"/>
    <w:rsid w:val="005D01FA"/>
    <w:rsid w:val="005F13CC"/>
    <w:rsid w:val="005F423D"/>
    <w:rsid w:val="00622EDB"/>
    <w:rsid w:val="00651D6A"/>
    <w:rsid w:val="00653E17"/>
    <w:rsid w:val="00656FAD"/>
    <w:rsid w:val="00670471"/>
    <w:rsid w:val="006A08E8"/>
    <w:rsid w:val="006D79A8"/>
    <w:rsid w:val="0072353B"/>
    <w:rsid w:val="007575B6"/>
    <w:rsid w:val="007935AF"/>
    <w:rsid w:val="007A14CC"/>
    <w:rsid w:val="007B3C81"/>
    <w:rsid w:val="007D67CA"/>
    <w:rsid w:val="007E668F"/>
    <w:rsid w:val="007F1EBE"/>
    <w:rsid w:val="007F5B63"/>
    <w:rsid w:val="00803A0A"/>
    <w:rsid w:val="00827C1E"/>
    <w:rsid w:val="00840DFF"/>
    <w:rsid w:val="00846CB9"/>
    <w:rsid w:val="008566AA"/>
    <w:rsid w:val="00866333"/>
    <w:rsid w:val="00867914"/>
    <w:rsid w:val="0088136A"/>
    <w:rsid w:val="008A1E6E"/>
    <w:rsid w:val="008B59D7"/>
    <w:rsid w:val="008C024F"/>
    <w:rsid w:val="008C2CFC"/>
    <w:rsid w:val="008E0BF2"/>
    <w:rsid w:val="008F75E1"/>
    <w:rsid w:val="00912DC8"/>
    <w:rsid w:val="009150B8"/>
    <w:rsid w:val="00921663"/>
    <w:rsid w:val="009227AB"/>
    <w:rsid w:val="009475DC"/>
    <w:rsid w:val="009536BF"/>
    <w:rsid w:val="00967B93"/>
    <w:rsid w:val="00986796"/>
    <w:rsid w:val="009A67C1"/>
    <w:rsid w:val="009D090F"/>
    <w:rsid w:val="009D74A7"/>
    <w:rsid w:val="00A1255C"/>
    <w:rsid w:val="00A31464"/>
    <w:rsid w:val="00A31B16"/>
    <w:rsid w:val="00A33613"/>
    <w:rsid w:val="00A47A8D"/>
    <w:rsid w:val="00A74A55"/>
    <w:rsid w:val="00AA449D"/>
    <w:rsid w:val="00AC6C7E"/>
    <w:rsid w:val="00AD7ADC"/>
    <w:rsid w:val="00B0159D"/>
    <w:rsid w:val="00B02F69"/>
    <w:rsid w:val="00B0699F"/>
    <w:rsid w:val="00B07FC3"/>
    <w:rsid w:val="00B15B2D"/>
    <w:rsid w:val="00B35448"/>
    <w:rsid w:val="00B4158A"/>
    <w:rsid w:val="00B423E1"/>
    <w:rsid w:val="00B6466C"/>
    <w:rsid w:val="00B90369"/>
    <w:rsid w:val="00BA3173"/>
    <w:rsid w:val="00BB1B5D"/>
    <w:rsid w:val="00BB393E"/>
    <w:rsid w:val="00BC22C7"/>
    <w:rsid w:val="00BC7D60"/>
    <w:rsid w:val="00BD195A"/>
    <w:rsid w:val="00BE0591"/>
    <w:rsid w:val="00C07240"/>
    <w:rsid w:val="00C14078"/>
    <w:rsid w:val="00C1547B"/>
    <w:rsid w:val="00C17270"/>
    <w:rsid w:val="00C546E9"/>
    <w:rsid w:val="00CC7014"/>
    <w:rsid w:val="00CD2916"/>
    <w:rsid w:val="00CE1864"/>
    <w:rsid w:val="00CE1E3D"/>
    <w:rsid w:val="00CE6207"/>
    <w:rsid w:val="00D053FA"/>
    <w:rsid w:val="00D54A23"/>
    <w:rsid w:val="00DA0061"/>
    <w:rsid w:val="00DC3F0A"/>
    <w:rsid w:val="00DC66BA"/>
    <w:rsid w:val="00DD0CD8"/>
    <w:rsid w:val="00E26AED"/>
    <w:rsid w:val="00E5342F"/>
    <w:rsid w:val="00E6255F"/>
    <w:rsid w:val="00E73AB8"/>
    <w:rsid w:val="00E90A60"/>
    <w:rsid w:val="00E91C3D"/>
    <w:rsid w:val="00ED47F7"/>
    <w:rsid w:val="00ED64E4"/>
    <w:rsid w:val="00EE7E09"/>
    <w:rsid w:val="00EF084F"/>
    <w:rsid w:val="00F0223C"/>
    <w:rsid w:val="00F17E24"/>
    <w:rsid w:val="00F3235D"/>
    <w:rsid w:val="00F32393"/>
    <w:rsid w:val="00F4116D"/>
    <w:rsid w:val="00F878BD"/>
    <w:rsid w:val="00F9740D"/>
    <w:rsid w:val="00FC2091"/>
    <w:rsid w:val="00FD1DC6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B6742F7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2D51C6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itre2">
    <w:name w:val="heading 2"/>
    <w:basedOn w:val="Normal"/>
    <w:next w:val="Normal"/>
    <w:link w:val="Titre2Car"/>
    <w:uiPriority w:val="9"/>
    <w:rsid w:val="002D51C6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D51C6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D51C6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51C6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51C6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51C6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51C6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51C6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semiHidden/>
    <w:qFormat/>
    <w:rsid w:val="002D51C6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D51C6"/>
    <w:rPr>
      <w:rFonts w:ascii="Calibri" w:hAnsi="Calibri" w:cs="Calibri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2D51C6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agraphedeliste">
    <w:name w:val="List Paragraph"/>
    <w:basedOn w:val="Corpsdetexte"/>
    <w:uiPriority w:val="1"/>
    <w:semiHidden/>
    <w:qFormat/>
    <w:rsid w:val="002D51C6"/>
    <w:pPr>
      <w:numPr>
        <w:numId w:val="2"/>
      </w:numPr>
      <w:spacing w:after="120"/>
    </w:pPr>
    <w:rPr>
      <w:szCs w:val="24"/>
    </w:rPr>
  </w:style>
  <w:style w:type="paragraph" w:customStyle="1" w:styleId="Paragraphedetableau">
    <w:name w:val="Paragraphe de tableau"/>
    <w:basedOn w:val="Normal"/>
    <w:uiPriority w:val="1"/>
    <w:semiHidden/>
    <w:rsid w:val="002D51C6"/>
    <w:rPr>
      <w:rFonts w:ascii="Times New Roman" w:hAnsi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D51C6"/>
    <w:rPr>
      <w:rFonts w:ascii="Calibri" w:hAnsi="Calibri" w:cs="Calibri"/>
    </w:rPr>
  </w:style>
  <w:style w:type="paragraph" w:styleId="Pieddepage">
    <w:name w:val="footer"/>
    <w:basedOn w:val="Normal"/>
    <w:link w:val="Pieddepag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D51C6"/>
    <w:rPr>
      <w:rFonts w:ascii="Calibri" w:hAnsi="Calibri" w:cs="Calibri"/>
    </w:rPr>
  </w:style>
  <w:style w:type="table" w:styleId="Grilledutableau">
    <w:name w:val="Table Grid"/>
    <w:basedOn w:val="TableauNormal"/>
    <w:uiPriority w:val="39"/>
    <w:rsid w:val="002D51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Corpsdetexte"/>
    <w:next w:val="Normal"/>
    <w:link w:val="TitreCar"/>
    <w:uiPriority w:val="10"/>
    <w:qFormat/>
    <w:rsid w:val="002D51C6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reCar">
    <w:name w:val="Titre Car"/>
    <w:basedOn w:val="Policepardfaut"/>
    <w:link w:val="Titre"/>
    <w:uiPriority w:val="10"/>
    <w:rsid w:val="002D51C6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s">
    <w:name w:val="Informations"/>
    <w:basedOn w:val="Corpsdetexte"/>
    <w:uiPriority w:val="1"/>
    <w:qFormat/>
    <w:rsid w:val="002D51C6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Corpsdetexte"/>
    <w:qFormat/>
    <w:rsid w:val="002D51C6"/>
    <w:pPr>
      <w:kinsoku w:val="0"/>
      <w:overflowPunct w:val="0"/>
    </w:pPr>
    <w:rPr>
      <w:b/>
      <w:color w:val="000000" w:themeColor="text1"/>
      <w:sz w:val="18"/>
    </w:rPr>
  </w:style>
  <w:style w:type="character" w:styleId="lev">
    <w:name w:val="Strong"/>
    <w:basedOn w:val="Policepardfaut"/>
    <w:uiPriority w:val="22"/>
    <w:semiHidden/>
    <w:qFormat/>
    <w:rsid w:val="002D51C6"/>
    <w:rPr>
      <w:rFonts w:ascii="Calibri" w:hAnsi="Calibri" w:cs="Calibri"/>
      <w:b/>
      <w:bCs/>
      <w:color w:val="666666" w:themeColor="accent4"/>
    </w:rPr>
  </w:style>
  <w:style w:type="character" w:styleId="Textedelespacerserv">
    <w:name w:val="Placeholder Text"/>
    <w:basedOn w:val="Policepardfaut"/>
    <w:uiPriority w:val="99"/>
    <w:semiHidden/>
    <w:rsid w:val="002D51C6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ar"/>
    <w:uiPriority w:val="99"/>
    <w:rsid w:val="002D51C6"/>
    <w:pPr>
      <w:spacing w:line="480" w:lineRule="auto"/>
    </w:pPr>
  </w:style>
  <w:style w:type="character" w:customStyle="1" w:styleId="DateCar">
    <w:name w:val="Date Car"/>
    <w:basedOn w:val="Policepardfaut"/>
    <w:link w:val="Date"/>
    <w:uiPriority w:val="99"/>
    <w:rsid w:val="002D51C6"/>
    <w:rPr>
      <w:rFonts w:ascii="Calibri" w:hAnsi="Calibri" w:cs="Calibri"/>
    </w:rPr>
  </w:style>
  <w:style w:type="paragraph" w:styleId="Sansinterligne">
    <w:name w:val="No Spacing"/>
    <w:link w:val="SansinterligneCar"/>
    <w:uiPriority w:val="1"/>
    <w:qFormat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itre2Car">
    <w:name w:val="Titre 2 Car"/>
    <w:basedOn w:val="Policepardfaut"/>
    <w:link w:val="Titre2"/>
    <w:uiPriority w:val="9"/>
    <w:rsid w:val="002D51C6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rience">
    <w:name w:val="Expérience"/>
    <w:basedOn w:val="Normal"/>
    <w:qFormat/>
    <w:rsid w:val="002D51C6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epuces">
    <w:name w:val="List Bullet"/>
    <w:basedOn w:val="Normal"/>
    <w:uiPriority w:val="99"/>
    <w:rsid w:val="002D51C6"/>
    <w:pPr>
      <w:numPr>
        <w:numId w:val="3"/>
      </w:numPr>
      <w:contextualSpacing/>
    </w:pPr>
  </w:style>
  <w:style w:type="paragraph" w:customStyle="1" w:styleId="Nomdeltablissement">
    <w:name w:val="Nom de l’établissement"/>
    <w:basedOn w:val="Normal"/>
    <w:uiPriority w:val="1"/>
    <w:rsid w:val="002D51C6"/>
    <w:rPr>
      <w:b/>
    </w:rPr>
  </w:style>
  <w:style w:type="character" w:customStyle="1" w:styleId="Mention1">
    <w:name w:val="Mention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2D51C6"/>
    <w:pPr>
      <w:numPr>
        <w:numId w:val="4"/>
      </w:numPr>
    </w:pPr>
  </w:style>
  <w:style w:type="numbering" w:styleId="1ai">
    <w:name w:val="Outline List 1"/>
    <w:basedOn w:val="Aucuneliste"/>
    <w:uiPriority w:val="99"/>
    <w:semiHidden/>
    <w:unhideWhenUsed/>
    <w:rsid w:val="002D51C6"/>
    <w:pPr>
      <w:numPr>
        <w:numId w:val="5"/>
      </w:numPr>
    </w:pPr>
  </w:style>
  <w:style w:type="character" w:styleId="CodeHTML">
    <w:name w:val="HTML Code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2D51C6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2D51C6"/>
    <w:rPr>
      <w:rFonts w:ascii="Calibri" w:hAnsi="Calibri" w:cs="Calibri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MachinecrireHTML">
    <w:name w:val="HTML Typewriter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2D51C6"/>
    <w:rPr>
      <w:rFonts w:ascii="Consolas" w:hAnsi="Consolas" w:cs="Calibri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2D51C6"/>
    <w:rPr>
      <w:rFonts w:ascii="Calibri" w:hAnsi="Calibri" w:cs="Calibri"/>
    </w:rPr>
  </w:style>
  <w:style w:type="character" w:styleId="ClavierHTML">
    <w:name w:val="HTML Keyboard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D51C6"/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2D51C6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rsid w:val="002D51C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2D51C6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rsid w:val="002D51C6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2D51C6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2D51C6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2D51C6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2D51C6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2D51C6"/>
    <w:pPr>
      <w:spacing w:after="100"/>
      <w:ind w:left="1760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2D51C6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frencelgre">
    <w:name w:val="Subtle Reference"/>
    <w:basedOn w:val="Policepardfaut"/>
    <w:uiPriority w:val="31"/>
    <w:semiHidden/>
    <w:rsid w:val="002D51C6"/>
    <w:rPr>
      <w:rFonts w:ascii="Calibri" w:hAnsi="Calibri" w:cs="Calibri"/>
      <w:smallCaps/>
      <w:color w:val="5A5A5A" w:themeColor="text1" w:themeTint="A5"/>
    </w:rPr>
  </w:style>
  <w:style w:type="character" w:styleId="Accentuationlgre">
    <w:name w:val="Subtle Emphasis"/>
    <w:basedOn w:val="Policepardfaut"/>
    <w:uiPriority w:val="1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table" w:styleId="Tableauprofessionnel">
    <w:name w:val="Table Professional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2D51C6"/>
  </w:style>
  <w:style w:type="character" w:styleId="Titredulivre">
    <w:name w:val="Book Title"/>
    <w:basedOn w:val="Policepardfaut"/>
    <w:uiPriority w:val="33"/>
    <w:semiHidden/>
    <w:rsid w:val="002D51C6"/>
    <w:rPr>
      <w:rFonts w:ascii="Calibri" w:hAnsi="Calibri" w:cs="Calibri"/>
      <w:b/>
      <w:bCs/>
      <w:i/>
      <w:iCs/>
      <w:spacing w:val="5"/>
    </w:rPr>
  </w:style>
  <w:style w:type="character" w:customStyle="1" w:styleId="Mot-dise1">
    <w:name w:val="Mot-dièse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2D51C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2D51C6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2D51C6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2D51C6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2D51C6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2D51C6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2D51C6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2D51C6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2D51C6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2D51C6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2D51C6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2D51C6"/>
    <w:pPr>
      <w:spacing w:after="120"/>
      <w:ind w:left="1800"/>
      <w:contextualSpacing/>
    </w:pPr>
  </w:style>
  <w:style w:type="paragraph" w:styleId="Listenumros">
    <w:name w:val="List Number"/>
    <w:basedOn w:val="Normal"/>
    <w:uiPriority w:val="99"/>
    <w:semiHidden/>
    <w:unhideWhenUsed/>
    <w:rsid w:val="002D51C6"/>
    <w:pPr>
      <w:numPr>
        <w:numId w:val="6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2D51C6"/>
    <w:pPr>
      <w:numPr>
        <w:numId w:val="7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2D51C6"/>
    <w:pPr>
      <w:numPr>
        <w:numId w:val="8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2D51C6"/>
    <w:pPr>
      <w:numPr>
        <w:numId w:val="9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2D51C6"/>
    <w:pPr>
      <w:numPr>
        <w:numId w:val="10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2D51C6"/>
    <w:pPr>
      <w:numPr>
        <w:numId w:val="11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2D51C6"/>
    <w:pPr>
      <w:numPr>
        <w:numId w:val="12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2D51C6"/>
    <w:pPr>
      <w:numPr>
        <w:numId w:val="13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2D51C6"/>
    <w:pPr>
      <w:numPr>
        <w:numId w:val="14"/>
      </w:numPr>
      <w:contextualSpacing/>
    </w:pPr>
  </w:style>
  <w:style w:type="paragraph" w:styleId="Sous-titre">
    <w:name w:val="Subtitle"/>
    <w:basedOn w:val="Normal"/>
    <w:next w:val="Normal"/>
    <w:link w:val="Sous-titreCar"/>
    <w:uiPriority w:val="11"/>
    <w:semiHidden/>
    <w:rsid w:val="002D51C6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2D51C6"/>
    <w:rPr>
      <w:rFonts w:ascii="Calibri" w:hAnsi="Calibri" w:cs="Calibri"/>
      <w:color w:val="5A5A5A" w:themeColor="text1" w:themeTint="A5"/>
      <w:spacing w:val="15"/>
    </w:rPr>
  </w:style>
  <w:style w:type="table" w:styleId="Tableauclassique1">
    <w:name w:val="Table Classic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2D51C6"/>
  </w:style>
  <w:style w:type="paragraph" w:styleId="Textedemacro">
    <w:name w:val="macro"/>
    <w:link w:val="TextedemacroCar"/>
    <w:uiPriority w:val="99"/>
    <w:semiHidden/>
    <w:unhideWhenUsed/>
    <w:rsid w:val="002D51C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2D51C6"/>
    <w:rPr>
      <w:rFonts w:ascii="Corbel" w:eastAsiaTheme="majorEastAsia" w:hAnsi="Corbel" w:cs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D51C6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2D51C6"/>
    <w:pPr>
      <w:ind w:left="220" w:hanging="220"/>
    </w:pPr>
  </w:style>
  <w:style w:type="paragraph" w:styleId="TitreTR">
    <w:name w:val="toa heading"/>
    <w:basedOn w:val="Normal"/>
    <w:next w:val="Normal"/>
    <w:uiPriority w:val="99"/>
    <w:semiHidden/>
    <w:unhideWhenUsed/>
    <w:rsid w:val="002D51C6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semiHidden/>
    <w:rsid w:val="002D51C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semiHidden/>
    <w:rsid w:val="002D51C6"/>
    <w:rPr>
      <w:rFonts w:ascii="Calibri" w:hAnsi="Calibri" w:cs="Calibri"/>
      <w:i/>
      <w:iCs/>
    </w:rPr>
  </w:style>
  <w:style w:type="table" w:styleId="Listecouleur">
    <w:name w:val="Colorful List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aire">
    <w:name w:val="annotation text"/>
    <w:basedOn w:val="Normal"/>
    <w:link w:val="CommentaireCar"/>
    <w:uiPriority w:val="99"/>
    <w:semiHidden/>
    <w:unhideWhenUsed/>
    <w:rsid w:val="002D51C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D51C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D51C6"/>
    <w:rPr>
      <w:rFonts w:ascii="Calibri" w:hAnsi="Calibri" w:cs="Calibri"/>
      <w:b/>
      <w:bCs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2D51C6"/>
    <w:rPr>
      <w:rFonts w:ascii="Calibri" w:hAnsi="Calibri" w:cs="Calibri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paragraph" w:styleId="Adressedestinataire">
    <w:name w:val="envelope address"/>
    <w:basedOn w:val="Normal"/>
    <w:uiPriority w:val="99"/>
    <w:semiHidden/>
    <w:unhideWhenUsed/>
    <w:rsid w:val="002D51C6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Normalcentr">
    <w:name w:val="Block Text"/>
    <w:basedOn w:val="Normal"/>
    <w:uiPriority w:val="99"/>
    <w:semiHidden/>
    <w:unhideWhenUsed/>
    <w:rsid w:val="002D51C6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D51C6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D51C6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D51C6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D51C6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D51C6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Aucuneliste"/>
    <w:uiPriority w:val="99"/>
    <w:semiHidden/>
    <w:unhideWhenUsed/>
    <w:rsid w:val="002D51C6"/>
    <w:pPr>
      <w:numPr>
        <w:numId w:val="15"/>
      </w:numPr>
    </w:pPr>
  </w:style>
  <w:style w:type="table" w:styleId="Tableausimple1">
    <w:name w:val="Plain Table 1"/>
    <w:basedOn w:val="TableauNormal"/>
    <w:uiPriority w:val="41"/>
    <w:rsid w:val="002D51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2D51C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2D51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2D51C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2D51C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frenceintense">
    <w:name w:val="Intense Reference"/>
    <w:basedOn w:val="Policepardfaut"/>
    <w:uiPriority w:val="32"/>
    <w:semiHidden/>
    <w:rsid w:val="002D51C6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rsid w:val="002D51C6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2D51C6"/>
    <w:rPr>
      <w:rFonts w:ascii="Calibri" w:hAnsi="Calibri" w:cs="Calibri"/>
      <w:i/>
      <w:iCs/>
      <w:color w:val="2C567A" w:themeColor="accent1"/>
    </w:rPr>
  </w:style>
  <w:style w:type="character" w:styleId="Accentuationintense">
    <w:name w:val="Intense Emphasis"/>
    <w:basedOn w:val="Policepardfaut"/>
    <w:uiPriority w:val="21"/>
    <w:semiHidden/>
    <w:rsid w:val="002D51C6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2D51C6"/>
    <w:rPr>
      <w:rFonts w:ascii="Times New Roman" w:hAnsi="Times New Roman"/>
      <w:sz w:val="24"/>
      <w:szCs w:val="24"/>
    </w:rPr>
  </w:style>
  <w:style w:type="character" w:customStyle="1" w:styleId="SmartHyperlink1">
    <w:name w:val="Smart Hyperlink1"/>
    <w:basedOn w:val="Policepardfaut"/>
    <w:uiPriority w:val="99"/>
    <w:semiHidden/>
    <w:unhideWhenUsed/>
    <w:rsid w:val="002D51C6"/>
    <w:rPr>
      <w:rFonts w:ascii="Calibri" w:hAnsi="Calibri" w:cs="Calibri"/>
      <w:u w:val="dotted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2D51C6"/>
    <w:rPr>
      <w:rFonts w:ascii="Calibri" w:hAnsi="Calibri" w:cs="Calibri"/>
      <w:color w:val="605E5C"/>
      <w:shd w:val="clear" w:color="auto" w:fill="E1DFDD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D51C6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D51C6"/>
    <w:rPr>
      <w:rFonts w:ascii="Calibri" w:hAnsi="Calibri" w:cs="Calibri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2D51C6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2D51C6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2D51C6"/>
    <w:rPr>
      <w:rFonts w:ascii="Calibri" w:hAnsi="Calibri" w:cs="Calibri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2D51C6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2D51C6"/>
    <w:rPr>
      <w:rFonts w:ascii="Calibri" w:hAnsi="Calibri" w:cs="Calibri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2D51C6"/>
    <w:pPr>
      <w:spacing w:after="120"/>
      <w:ind w:left="360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2D51C6"/>
    <w:pPr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2D51C6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2D51C6"/>
    <w:rPr>
      <w:rFonts w:ascii="Calibri" w:hAnsi="Calibri" w:cs="Calibri"/>
    </w:rPr>
  </w:style>
  <w:style w:type="paragraph" w:styleId="Retraitnormal">
    <w:name w:val="Normal Indent"/>
    <w:basedOn w:val="Normal"/>
    <w:uiPriority w:val="99"/>
    <w:semiHidden/>
    <w:unhideWhenUsed/>
    <w:rsid w:val="002D51C6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2D51C6"/>
  </w:style>
  <w:style w:type="character" w:customStyle="1" w:styleId="TitredenoteCar">
    <w:name w:val="Titre de note Car"/>
    <w:basedOn w:val="Policepardfaut"/>
    <w:link w:val="Titredenote"/>
    <w:uiPriority w:val="99"/>
    <w:semiHidden/>
    <w:rsid w:val="002D51C6"/>
    <w:rPr>
      <w:rFonts w:ascii="Calibri" w:hAnsi="Calibri" w:cs="Calibri"/>
    </w:rPr>
  </w:style>
  <w:style w:type="table" w:styleId="Tableaucontemporain">
    <w:name w:val="Table Contemporary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2D51C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20">
    <w:name w:val="List Table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30">
    <w:name w:val="List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2D51C6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2D51C6"/>
    <w:rPr>
      <w:rFonts w:ascii="Calibri" w:hAnsi="Calibri" w:cs="Calibri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2D51C6"/>
  </w:style>
  <w:style w:type="character" w:customStyle="1" w:styleId="SalutationsCar">
    <w:name w:val="Salutations Car"/>
    <w:basedOn w:val="Policepardfaut"/>
    <w:link w:val="Salutations"/>
    <w:uiPriority w:val="99"/>
    <w:semiHidden/>
    <w:rsid w:val="002D51C6"/>
    <w:rPr>
      <w:rFonts w:ascii="Calibri" w:hAnsi="Calibri" w:cs="Calibri"/>
    </w:rPr>
  </w:style>
  <w:style w:type="table" w:styleId="Colonnesdetableau1">
    <w:name w:val="Table Column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2D51C6"/>
    <w:pPr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2D51C6"/>
    <w:rPr>
      <w:rFonts w:ascii="Calibri" w:hAnsi="Calibri" w:cs="Calibri"/>
    </w:rPr>
  </w:style>
  <w:style w:type="table" w:styleId="Tableausimple10">
    <w:name w:val="Table Simp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2D51C6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D51C6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D51C6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D51C6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D51C6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D51C6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D51C6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D51C6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D51C6"/>
    <w:pPr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2D51C6"/>
    <w:rPr>
      <w:rFonts w:ascii="Corbel" w:eastAsiaTheme="majorEastAsia" w:hAnsi="Corbel" w:cstheme="majorBidi"/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2D51C6"/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D51C6"/>
    <w:rPr>
      <w:rFonts w:ascii="Consolas" w:hAnsi="Consolas" w:cs="Calibri"/>
      <w:sz w:val="21"/>
      <w:szCs w:val="21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2D51C6"/>
    <w:pPr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2D51C6"/>
    <w:rPr>
      <w:rFonts w:ascii="Calibri" w:hAnsi="Calibri" w:cs="Calibri"/>
    </w:rPr>
  </w:style>
  <w:style w:type="table" w:styleId="Grilledetableau1">
    <w:name w:val="Table Grid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2D51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3">
    <w:name w:val="Grid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D51C6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D51C6"/>
    <w:rPr>
      <w:rFonts w:ascii="Calibri" w:hAnsi="Calibri" w:cs="Calibri"/>
      <w:sz w:val="20"/>
      <w:szCs w:val="20"/>
    </w:rPr>
  </w:style>
  <w:style w:type="character" w:styleId="Numrodeligne">
    <w:name w:val="lin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table" w:styleId="Effetsdetableau3D1">
    <w:name w:val="Table 3D effect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2D51C6"/>
    <w:rPr>
      <w:rFonts w:ascii="Calibri" w:hAnsi="Calibri" w:cs="Calibri"/>
      <w:color w:val="954F72" w:themeColor="followedHyperlink"/>
      <w:u w:val="single"/>
    </w:rPr>
  </w:style>
  <w:style w:type="character" w:styleId="Lienhypertexte">
    <w:name w:val="Hyperlink"/>
    <w:basedOn w:val="Policepardfaut"/>
    <w:uiPriority w:val="99"/>
    <w:semiHidden/>
    <w:unhideWhenUsed/>
    <w:rsid w:val="002D51C6"/>
    <w:rPr>
      <w:rFonts w:ascii="Calibri" w:hAnsi="Calibri" w:cs="Calibri"/>
      <w:color w:val="0563C1" w:themeColor="hyperlink"/>
      <w:u w:val="single"/>
    </w:rPr>
  </w:style>
  <w:style w:type="character" w:styleId="Numrodepage">
    <w:name w:val="pag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D51C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35448"/>
    <w:rPr>
      <w:rFonts w:ascii="Calibri" w:hAnsi="Calibri" w:cs="Calibri"/>
      <w:sz w:val="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7010-17-12\AppData\Roaming\Microsoft\Templates\C.V.%20Sph&#232;res%20bleu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D4649F-AC44-46DD-BB1E-9528D1A02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C.V. Sphères bleues</Template>
  <TotalTime>0</TotalTime>
  <Pages>1</Pages>
  <Words>110</Words>
  <Characters>607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2022-09-07T15:36:00Z</dcterms:created>
  <dcterms:modified xsi:type="dcterms:W3CDTF">2023-04-12T16:10:00Z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